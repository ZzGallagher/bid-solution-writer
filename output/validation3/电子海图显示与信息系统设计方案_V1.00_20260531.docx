
<file path=[Content_Types].xml><?xml version="1.0" encoding="utf-8"?>
<ns0:Types xmlns:ns0="http://schemas.openxmlformats.org/package/2006/content-types">
  <ns0:Default Extension="xml" ContentType="application/xml"/>
  <ns0:Default Extension="rels" ContentType="application/vnd.openxmlformats-package.relationships+xml"/>
  <ns0:Override PartName="/customXml/itemProps1.xml" ContentType="application/vnd.openxmlformats-officedocument.customXmlProperties+xml"/>
  <ns0:Override PartName="/customXml/itemProps2.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theme/theme1.xml" ContentType="application/vnd.openxmlformats-officedocument.theme+xml"/>
  <ns0:Default Extension="png" ContentType="image/png"/>
</ns0: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microsoft.com/office/word/2010/wordml" xmlns:ns5="http://schemas.microsoft.com/office/word/2010/wordprocessingShape" xmlns:ns6="urn:schemas-microsoft-com:vml" xmlns:ns7="urn:schemas-microsoft-com:office:office" xmlns:ns8="urn:schemas-microsoft-com:office:word" xmlns:pic="http://schemas.openxmlformats.org/drawingml/2006/picture" xmlns:r="http://schemas.openxmlformats.org/officeDocument/2006/relationships" xmlns:w="http://schemas.openxmlformats.org/wordprocessingml/2006/main" xmlns:wp="http://schemas.openxmlformats.org/drawingml/2006/wordprocessingDrawing" ns1:Ignorable="w14 w15 wp14">
  <w:body>
    <w:tbl>
      <w:tblPr>
        <w:tblStyle w:val="25"/>
        <w:tblpPr w:leftFromText="180" w:rightFromText="180" w:vertAnchor="page" w:horzAnchor="page" w:tblpX="2528" w:tblpY="3798"/>
        <w:tblW w:w="8145" w:type="dxa"/>
        <w:tblInd w:w="0" w:type="dxa"/>
        <w:tblLayout w:type="fixed"/>
        <w:tblCellMar>
          <w:top w:w="0" w:type="dxa"/>
          <w:left w:w="0" w:type="dxa"/>
          <w:bottom w:w="0" w:type="dxa"/>
          <w:right w:w="0" w:type="dxa"/>
        </w:tblCellMar>
      </w:tblPr>
      <w:tblGrid>
        <w:gridCol w:w="8145"/>
      </w:tblGrid>
      <w:tr ns2:paraId="50F4E0A5">
        <w:trPr>
          <w:cantSplit/>
        </w:trPr>
        <w:tc>
          <w:tcPr>
            <w:tcW w:w="8145" w:type="dxa"/>
          </w:tcPr>
          <w:p ns2:paraId="0DB0C150">
            <w:pPr>
              <w:widowControl/>
              <w:spacing w:before="240" w:after="120"/>
              <w:jc w:val="center"/>
              <w:rPr>
                <w:rFonts w:hint="eastAsia" w:ascii="宋体" w:hAnsi="宋体" w:cs="宋体"/>
                <w:b/>
                <w:bCs/>
                <w:spacing w:val="30"/>
                <w:kern w:val="0"/>
                <w:sz w:val="48"/>
                <w:szCs w:val="48"/>
              </w:rPr>
            </w:pPr>
            <w:r>
              <w:rPr>
                <w:rFonts w:hint="eastAsia" w:ascii="宋体" w:hAnsi="宋体" w:cs="宋体"/>
                <w:b/>
                <w:bCs/>
                <w:caps/>
                <w:color w:val="000000"/>
                <w:spacing w:val="30"/>
                <w:kern w:val="0"/>
                <w:sz w:val="48"/>
                <w:szCs w:val="48"/>
              </w:rPr>
              <w:t>（文档编号）</w:t>
            </w:r>
          </w:p>
        </w:tc>
      </w:tr>
      <w:tr ns2:paraId="05E24A59">
        <w:tblPrEx>
          <w:tblCellMar>
            <w:top w:w="0" w:type="dxa"/>
            <w:left w:w="0" w:type="dxa"/>
            <w:bottom w:w="0" w:type="dxa"/>
            <w:right w:w="0" w:type="dxa"/>
          </w:tblCellMar>
        </w:tblPrEx>
        <w:trPr>
          <w:cantSplit/>
        </w:trPr>
        <w:tc>
          <w:tcPr>
            <w:tcW w:w="8145" w:type="dxa"/>
          </w:tcPr>
          <w:p>
            <w:pPr>
              <w:widowControl/>
              <w:spacing w:before="120"/>
              <w:jc w:val="center"/>
              <w:rPr>
                <w:rFonts w:hint="eastAsia" w:ascii="宋体" w:hAnsi="宋体" w:cs="宋体"/>
                <w:b/>
                <w:bCs/>
                <w:spacing w:val="20"/>
                <w:kern w:val="0"/>
                <w:sz w:val="48"/>
                <w:szCs w:val="48"/>
              </w:rPr>
            </w:pPr>
            <w:r>
              <w:t xml:space="preserve">电子海图显示与信息系统</w:t>
            </w:r>
          </w:p>
        </w:tc>
      </w:tr>
      <w:tr ns2:paraId="37592975">
        <w:tblPrEx>
          <w:tblCellMar>
            <w:top w:w="0" w:type="dxa"/>
            <w:left w:w="0" w:type="dxa"/>
            <w:bottom w:w="0" w:type="dxa"/>
            <w:right w:w="0" w:type="dxa"/>
          </w:tblCellMar>
        </w:tblPrEx>
        <w:trPr>
          <w:cantSplit/>
        </w:trPr>
        <w:tc>
          <w:tcPr>
            <w:tcW w:w="8145" w:type="dxa"/>
          </w:tcPr>
          <w:p ns2:paraId="554AF300">
            <w:pPr>
              <w:widowControl/>
              <w:spacing w:before="240" w:after="240"/>
              <w:jc w:val="center"/>
              <w:rPr>
                <w:rFonts w:hint="eastAsia" w:ascii="宋体" w:hAnsi="宋体" w:cs="宋体"/>
                <w:b/>
                <w:bCs/>
                <w:spacing w:val="30"/>
                <w:kern w:val="0"/>
                <w:sz w:val="48"/>
                <w:szCs w:val="48"/>
              </w:rPr>
            </w:pPr>
            <w:r>
              <w:rPr>
                <w:rFonts w:hint="eastAsia" w:hAnsi="宋体"/>
                <w:b/>
                <w:bCs/>
                <w:color w:val="000000"/>
                <w:sz w:val="48"/>
                <w:szCs w:val="48"/>
              </w:rPr>
              <w:t>方案报告</w:t>
            </w:r>
          </w:p>
        </w:tc>
      </w:tr>
    </w:tbl>
    <w:p ns2:paraId="4132E148">
      <w:pPr>
        <w:spacing w:line="360" w:lineRule="auto"/>
        <w:ind w:firstLine="588"/>
        <w:sectPr>
          <w:pgSz w:w="11906" w:h="16838"/>
          <w:pgMar w:top="1276" w:right="1055" w:bottom="1418" w:left="2325" w:header="850" w:footer="1134" w:gutter="0"/>
          <w:pgBorders>
            <w:top w:val="thinThickMediumGap" w:color="auto" w:sz="24" w:space="1"/>
            <w:left w:val="thinThickMediumGap" w:color="auto" w:sz="24" w:space="4"/>
            <w:bottom w:val="thickThinMediumGap" w:color="auto" w:sz="24" w:space="1"/>
            <w:right w:val="thickThinMediumGap" w:color="auto" w:sz="24" w:space="4"/>
          </w:pgBorders>
          <w:cols w:space="720" w:num="1"/>
          <w:docGrid w:type="linesAndChars" w:linePitch="381" w:charSpace="2867"/>
        </w:sectPr>
      </w:pPr>
      <w:r>
        <w:rPr>
          <w:sz w:val="28"/>
        </w:rPr>
        <ns1:AlternateContent>
          <ns1:Choice Requires="wps">
            <w:drawing>
              <wp:anchor distT="0" distB="0" distL="114300" distR="114300" simplePos="0" relativeHeight="251660288" behindDoc="0" locked="0" layoutInCell="1" allowOverlap="1">
                <wp:simplePos x="0" y="0"/>
                <wp:positionH relativeFrom="column">
                  <wp:posOffset>3347720</wp:posOffset>
                </wp:positionH>
                <wp:positionV relativeFrom="paragraph">
                  <wp:posOffset>133985</wp:posOffset>
                </wp:positionV>
                <wp:extent cx="1989455" cy="1219200"/>
                <wp:effectExtent l="0" t="0" r="10795" b="0"/>
                <wp:wrapNone/>
                <wp:docPr id="1049926588" name="文本框 4"/>
                <wp:cNvGraphicFramePr/>
                <a:graphic>
                  <a:graphicData uri="http://schemas.microsoft.com/office/word/2010/wordprocessingShape">
                    <ns5:wsp>
                      <ns5:cNvSpPr txBox="1">
                        <a:spLocks noChangeArrowheads="1"/>
                      </ns5:cNvSpPr>
                      <ns5:spPr bwMode="auto">
                        <a:xfrm>
                          <a:off x="0" y="0"/>
                          <a:ext cx="1989455" cy="1219200"/>
                        </a:xfrm>
                        <a:prstGeom prst="rect">
                          <a:avLst/>
                        </a:prstGeom>
                        <a:solidFill>
                          <a:srgbClr val="FFFFFF"/>
                        </a:solidFill>
                        <a:ln>
                          <a:noFill/>
                        </a:ln>
                      </ns5:spPr>
                      <ns5:txb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5:txbx>
                      <ns5:bodyPr rot="0" vert="horz" wrap="square" lIns="91440" tIns="45720" rIns="91440" bIns="45720" anchor="t" anchorCtr="0" upright="1">
                        <a:noAutofit/>
                      </ns5:bodyPr>
                    </ns5:wsp>
                  </a:graphicData>
                </a:graphic>
              </wp:anchor>
            </w:drawing>
          </ns1:Choice>
          <ns1:Fallback>
            <w:pict>
              <ns6:shape id="文本框 4" ns7:spid="_x0000_s1026" ns7:spt="202" type="#_x0000_t202" style="position:absolute;left:0pt;margin-left:263.6pt;margin-top:10.55pt;height:96pt;width:156.65pt;z-index:251660288;mso-width-relative:page;mso-height-relative:page;" fillcolor="#FFFFFF" filled="t" stroked="f" coordsize="21600,21600" ns7:gfxdata="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DkMo2AAAAAoBAAAPAAAAAAAAAAEAIAAAACIAAABkcnMvZG93bnJldi54&#10;bWxQSwECFAAUAAAACACHTuJAYu9IJzMCAABIBAAADgAAAAAAAAABACAAAAAnAQAAZHJzL2Uyb0Rv&#10;Yy54bWxQSwUGAAAAAAYABgBZAQAAzAUAAAAA&#10;">
                <ns6:fill on="t" focussize="0,0"/>
                <ns6:stroke on="f"/>
                <ns6:imagedata ns7:title=""/>
                <ns7:lock ns6:ext="edit" aspectratio="f"/>
                <ns6:textbox>
                  <w:txbxContent>
                    <w:p ns2:paraId="041B2E55">
                      <w:pPr>
                        <w:spacing w:line="360" w:lineRule="auto"/>
                        <w:rPr>
                          <w:rFonts w:hint="eastAsia" w:ascii="宋体" w:hAnsi="宋体" w:cs="宋体"/>
                          <w:color w:val="000000"/>
                          <w:sz w:val="32"/>
                          <w:szCs w:val="32"/>
                          <w:u w:val="single"/>
                        </w:rPr>
                      </w:pPr>
                      <w:r>
                        <w:rPr>
                          <w:rFonts w:hint="eastAsia" w:ascii="宋体" w:hAnsi="宋体" w:cs="宋体"/>
                          <w:color w:val="000000"/>
                          <w:sz w:val="32"/>
                          <w:szCs w:val="32"/>
                        </w:rPr>
                        <w:t xml:space="preserve">阶   段 </w:t>
                      </w:r>
                      <w:r>
                        <w:rPr>
                          <w:rFonts w:hint="eastAsia" w:ascii="宋体" w:hAnsi="宋体" w:cs="宋体"/>
                          <w:color w:val="000000"/>
                          <w:sz w:val="32"/>
                          <w:szCs w:val="32"/>
                          <w:u w:val="single"/>
                        </w:rPr>
                        <w:t xml:space="preserve">    S   </w:t>
                      </w:r>
                    </w:p>
                    <w:p ns2:paraId="21CD16C6">
                      <w:pPr>
                        <w:spacing w:line="360" w:lineRule="auto"/>
                        <w:rPr>
                          <w:rFonts w:hint="eastAsia" w:ascii="宋体" w:hAnsi="宋体" w:cs="宋体"/>
                          <w:sz w:val="32"/>
                          <w:szCs w:val="32"/>
                          <w:u w:val="single"/>
                        </w:rPr>
                      </w:pPr>
                      <w:r>
                        <w:rPr>
                          <w:rFonts w:hint="eastAsia" w:ascii="宋体" w:hAnsi="宋体" w:cs="宋体"/>
                          <w:color w:val="000000"/>
                          <w:sz w:val="32"/>
                          <w:szCs w:val="32"/>
                        </w:rPr>
                        <w:t xml:space="preserve">密   级 </w:t>
                      </w:r>
                      <w:r>
                        <w:rPr>
                          <w:rFonts w:hint="eastAsia" w:ascii="宋体" w:hAnsi="宋体" w:cs="宋体"/>
                          <w:color w:val="000000"/>
                          <w:sz w:val="32"/>
                          <w:szCs w:val="32"/>
                          <w:u w:val="single"/>
                        </w:rPr>
                        <w:t xml:space="preserve">  公开  </w:t>
                      </w:r>
                    </w:p>
                    <w:p ns2:paraId="53EF5DA1"/>
                  </w:txbxContent>
                </ns6:textbox>
              </ns6:shape>
            </w:pict>
          </ns1:Fallback>
        </ns1:AlternateContent>
      </w:r>
      <w:r>
        <w:rPr>
          <w:sz w:val="28"/>
        </w:rPr>
        <ns1:AlternateContent>
          <ns1:Choice Requires="wps">
            <w:drawing>
              <wp:anchor distT="0" distB="0" distL="114300" distR="114300" simplePos="0" relativeHeight="251659264" behindDoc="0" locked="0" layoutInCell="1" allowOverlap="1">
                <wp:simplePos x="0" y="0"/>
                <wp:positionH relativeFrom="column">
                  <wp:posOffset>233045</wp:posOffset>
                </wp:positionH>
                <wp:positionV relativeFrom="paragraph">
                  <wp:posOffset>48895</wp:posOffset>
                </wp:positionV>
                <wp:extent cx="2924810" cy="1551940"/>
                <wp:effectExtent l="0" t="0" r="8890" b="10160"/>
                <wp:wrapNone/>
                <wp:docPr id="764867187" name="文本框 1"/>
                <wp:cNvGraphicFramePr/>
                <a:graphic>
                  <a:graphicData uri="http://schemas.microsoft.com/office/word/2010/wordprocessingShape">
                    <ns5:wsp>
                      <ns5:cNvSpPr txBox="1">
                        <a:spLocks noChangeArrowheads="1"/>
                      </ns5:cNvSpPr>
                      <ns5:spPr bwMode="auto">
                        <a:xfrm>
                          <a:off x="0" y="0"/>
                          <a:ext cx="2924810" cy="1551940"/>
                        </a:xfrm>
                        <a:prstGeom prst="rect">
                          <a:avLst/>
                        </a:prstGeom>
                        <a:solidFill>
                          <a:srgbClr val="FFFFFF"/>
                        </a:solidFill>
                        <a:ln>
                          <a:noFill/>
                        </a:ln>
                      </ns5:spPr>
                      <ns5:txb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5:txbx>
                      <ns5:bodyPr rot="0" vert="horz" wrap="square" lIns="91440" tIns="45720" rIns="91440" bIns="45720" anchor="t" anchorCtr="0" upright="1">
                        <a:noAutofit/>
                      </ns5:bodyPr>
                    </ns5:wsp>
                  </a:graphicData>
                </a:graphic>
              </wp:anchor>
            </w:drawing>
          </ns1:Choice>
          <ns1:Fallback>
            <w:pict>
              <ns6:shape id="文本框 1" ns7:spid="_x0000_s1026" ns7:spt="202" type="#_x0000_t202" style="position:absolute;left:0pt;margin-left:18.35pt;margin-top:3.85pt;height:122.2pt;width:230.3pt;z-index:251659264;mso-width-relative:page;mso-height-relative:page;" fillcolor="#FFFFFF" filled="t" stroked="f" coordsize="21600,21600" ns7:gfxdata="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kdQotcAAAAIAQAADwAAAAAAAAABACAAAAAiAAAAZHJzL2Rvd25yZXYueG1s&#10;UEsBAhQAFAAAAAgAh07iQAIbqo8yAgAARwQAAA4AAAAAAAAAAQAgAAAAJgEAAGRycy9lMm9Eb2Mu&#10;eG1sUEsFBgAAAAAGAAYAWQEAAMoFAAAAAA==&#10;">
                <ns6:fill on="t" focussize="0,0"/>
                <ns6:stroke on="f"/>
                <ns6:imagedata ns7:title=""/>
                <ns7:lock ns6:ext="edit" aspectratio="f"/>
                <ns6:textbox>
                  <w:txbxContent>
                    <w:p ns2:paraId="7825E933">
                      <w:pPr>
                        <w:spacing w:line="360" w:lineRule="auto"/>
                        <w:rPr>
                          <w:rFonts w:hint="eastAsia" w:ascii="宋体" w:hAnsi="宋体"/>
                          <w:color w:val="000000"/>
                          <w:sz w:val="32"/>
                          <w:szCs w:val="32"/>
                          <w:u w:val="single"/>
                        </w:rPr>
                      </w:pPr>
                      <w:r>
                        <w:rPr>
                          <w:rFonts w:hint="eastAsia" w:ascii="宋体" w:hAnsi="宋体"/>
                          <w:color w:val="000000"/>
                          <w:sz w:val="32"/>
                          <w:szCs w:val="32"/>
                        </w:rPr>
                        <w:t>文档编号</w:t>
                      </w:r>
                      <w:r>
                        <w:rPr>
                          <w:rFonts w:hint="eastAsia" w:ascii="宋体" w:hAnsi="宋体"/>
                          <w:color w:val="000000"/>
                          <w:sz w:val="32"/>
                          <w:szCs w:val="32"/>
                          <w:u w:val="single"/>
                        </w:rPr>
                        <w:t xml:space="preserve">（文档编号）    </w:t>
                      </w:r>
                    </w:p>
                    <w:p ns2:paraId="61703F3D">
                      <w:pPr>
                        <w:spacing w:line="360" w:lineRule="auto"/>
                        <w:rPr>
                          <w:rFonts w:hint="eastAsia" w:ascii="宋体" w:hAnsi="宋体"/>
                          <w:color w:val="000000"/>
                          <w:sz w:val="32"/>
                          <w:szCs w:val="32"/>
                          <w:u w:val="single"/>
                        </w:rPr>
                      </w:pPr>
                      <w:r>
                        <w:rPr>
                          <w:rFonts w:hint="eastAsia" w:ascii="宋体" w:hAnsi="宋体"/>
                          <w:color w:val="000000"/>
                          <w:sz w:val="32"/>
                          <w:szCs w:val="32"/>
                        </w:rPr>
                        <w:t>软盘编号</w:t>
                      </w:r>
                      <w:r>
                        <w:rPr>
                          <w:rFonts w:hint="eastAsia" w:ascii="宋体" w:hAnsi="宋体"/>
                          <w:color w:val="000000"/>
                          <w:sz w:val="32"/>
                          <w:szCs w:val="32"/>
                          <w:u w:val="single"/>
                        </w:rPr>
                        <w:t xml:space="preserve">         </w:t>
                      </w:r>
                      <w:r>
                        <w:rPr>
                          <w:rFonts w:ascii="宋体" w:hAnsi="宋体"/>
                          <w:color w:val="000000"/>
                          <w:sz w:val="32"/>
                          <w:szCs w:val="32"/>
                          <w:u w:val="single"/>
                        </w:rPr>
                        <w:t xml:space="preserve">     </w:t>
                      </w:r>
                      <w:r>
                        <w:rPr>
                          <w:rFonts w:hint="eastAsia" w:ascii="宋体" w:hAnsi="宋体"/>
                          <w:color w:val="000000"/>
                          <w:sz w:val="32"/>
                          <w:szCs w:val="32"/>
                          <w:u w:val="single"/>
                        </w:rPr>
                        <w:t xml:space="preserve"> </w:t>
                      </w:r>
                      <w:r>
                        <w:rPr>
                          <w:rFonts w:ascii="宋体" w:hAnsi="宋体"/>
                          <w:color w:val="000000"/>
                          <w:sz w:val="32"/>
                          <w:szCs w:val="32"/>
                          <w:u w:val="single"/>
                        </w:rPr>
                        <w:t xml:space="preserve"> </w:t>
                      </w:r>
                    </w:p>
                    <w:p ns2:paraId="2A36EECA">
                      <w:pPr>
                        <w:spacing w:line="360" w:lineRule="auto"/>
                        <w:rPr>
                          <w:sz w:val="32"/>
                          <w:szCs w:val="32"/>
                        </w:rPr>
                      </w:pPr>
                      <w:r>
                        <w:rPr>
                          <w:rFonts w:hint="eastAsia" w:ascii="宋体" w:hAnsi="宋体"/>
                          <w:color w:val="000000"/>
                          <w:sz w:val="32"/>
                          <w:szCs w:val="32"/>
                        </w:rPr>
                        <w:t>版    本</w:t>
                      </w:r>
                      <w:r>
                        <w:rPr>
                          <w:rFonts w:hint="eastAsia" w:ascii="宋体" w:hAnsi="宋体"/>
                          <w:color w:val="000000"/>
                          <w:sz w:val="32"/>
                          <w:szCs w:val="32"/>
                          <w:u w:val="single"/>
                        </w:rPr>
                        <w:t xml:space="preserve">  </w:t>
                      </w:r>
                      <w:r>
                        <w:rPr>
                          <w:rFonts w:ascii="宋体" w:hAnsi="宋体"/>
                          <w:color w:val="000000"/>
                          <w:sz w:val="32"/>
                          <w:szCs w:val="32"/>
                          <w:u w:val="single"/>
                        </w:rPr>
                        <w:t xml:space="preserve">   </w:t>
                      </w:r>
                      <w:bookmarkStart w:id="42" w:name="sig_VERSION"/>
                      <w:bookmarkEnd w:id="42"/>
                      <w:r>
                        <w:rPr>
                          <w:rFonts w:hint="eastAsia" w:ascii="宋体" w:hAnsi="宋体"/>
                          <w:color w:val="000000"/>
                          <w:sz w:val="32"/>
                          <w:szCs w:val="32"/>
                          <w:u w:val="single"/>
                        </w:rPr>
                        <w:t xml:space="preserve"> </w:t>
                      </w:r>
                      <w:r>
                        <w:rPr>
                          <w:rFonts w:ascii="宋体" w:hAnsi="宋体"/>
                          <w:color w:val="000000"/>
                          <w:sz w:val="32"/>
                          <w:szCs w:val="32"/>
                          <w:u w:val="single"/>
                        </w:rPr>
                        <w:t>V1</w:t>
                      </w:r>
                      <w:r>
                        <w:rPr>
                          <w:rFonts w:hint="eastAsia" w:ascii="宋体" w:hAnsi="宋体"/>
                          <w:color w:val="000000"/>
                          <w:sz w:val="32"/>
                          <w:szCs w:val="32"/>
                          <w:u w:val="single"/>
                        </w:rPr>
                        <w:t>.</w:t>
                      </w:r>
                      <w:r>
                        <w:rPr>
                          <w:rFonts w:ascii="宋体" w:hAnsi="宋体"/>
                          <w:color w:val="000000"/>
                          <w:sz w:val="32"/>
                          <w:szCs w:val="32"/>
                          <w:u w:val="single"/>
                        </w:rPr>
                        <w:t>0</w:t>
                      </w:r>
                      <w:r>
                        <w:rPr>
                          <w:rFonts w:hint="eastAsia" w:ascii="宋体" w:hAnsi="宋体"/>
                          <w:color w:val="000000"/>
                          <w:sz w:val="32"/>
                          <w:szCs w:val="32"/>
                          <w:u w:val="single"/>
                        </w:rPr>
                        <w:t xml:space="preserve">0     </w:t>
                      </w:r>
                    </w:p>
                  </w:txbxContent>
                </ns6:textbox>
              </ns6:shape>
            </w:pict>
          </ns1:Fallback>
        </ns1:AlternateContent>
      </w:r>
      <w:r>
        <ns1:AlternateContent>
          <ns1:Choice Requires="wps">
            <w:drawing>
              <wp:anchor distT="0" distB="0" distL="114300" distR="114300" simplePos="0" relativeHeight="251661312" behindDoc="0" locked="0" layoutInCell="1" allowOverlap="1">
                <wp:simplePos x="0" y="0"/>
                <wp:positionH relativeFrom="column">
                  <wp:posOffset>742950</wp:posOffset>
                </wp:positionH>
                <wp:positionV relativeFrom="paragraph">
                  <wp:posOffset>4025900</wp:posOffset>
                </wp:positionV>
                <wp:extent cx="4057015" cy="3639820"/>
                <wp:effectExtent l="0" t="0" r="19685" b="17780"/>
                <wp:wrapTopAndBottom/>
                <wp:docPr id="588002945" name="文本框 3"/>
                <wp:cNvGraphicFramePr/>
                <a:graphic>
                  <a:graphicData uri="http://schemas.microsoft.com/office/word/2010/wordprocessingShape">
                    <ns5:wsp>
                      <ns5:cNvSpPr txBox="1">
                        <a:spLocks noChangeArrowheads="1"/>
                      </ns5:cNvSpPr>
                      <ns5:spPr bwMode="auto">
                        <a:xfrm>
                          <a:off x="0" y="0"/>
                          <a:ext cx="4057015" cy="3639820"/>
                        </a:xfrm>
                        <a:prstGeom prst="rect">
                          <a:avLst/>
                        </a:prstGeom>
                        <a:solidFill>
                          <a:srgbClr val="FFFFFF"/>
                        </a:solidFill>
                        <a:ln w="9525">
                          <a:solidFill>
                            <a:srgbClr val="FFFFFF"/>
                          </a:solidFill>
                          <a:miter lim="800000"/>
                        </a:ln>
                      </ns5:spPr>
                      <ns5:txb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5:txbx>
                      <ns5:bodyPr rot="0" vert="horz" wrap="square" lIns="91440" tIns="45720" rIns="91440" bIns="45720" anchor="t" anchorCtr="0" upright="1">
                        <a:noAutofit/>
                      </ns5:bodyPr>
                    </ns5:wsp>
                  </a:graphicData>
                </a:graphic>
              </wp:anchor>
            </w:drawing>
          </ns1:Choice>
          <ns1:Fallback>
            <w:pict>
              <ns6:shape id="文本框 3" ns7:spid="_x0000_s1026" ns7:spt="202" type="#_x0000_t202" style="position:absolute;left:0pt;margin-left:58.5pt;margin-top:317pt;height:286.6pt;width:319.45pt;mso-wrap-distance-bottom:0pt;mso-wrap-distance-top:0pt;z-index:251661312;mso-width-relative:page;mso-height-relative:page;" fillcolor="#FFFFFF" filled="t" stroked="t" coordsize="21600,21600" ns7:gfxdata="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rH+FN2QAAAAwBAAAPAAAAAAAAAAEA&#10;IAAAACIAAABkcnMvZG93bnJldi54bWxQSwECFAAUAAAACACHTuJAeE+EQkcCAACQBAAADgAAAAAA&#10;AAABACAAAAAoAQAAZHJzL2Uyb0RvYy54bWxQSwUGAAAAAAYABgBZAQAA4QUAAAAA&#10;">
                <ns6:fill on="t" focussize="0,0"/>
                <ns6:stroke color="#FFFFFF" miterlimit="8" joinstyle="miter"/>
                <ns6:imagedata ns7:title=""/>
                <ns7:lock ns6:ext="edit" aspectratio="f"/>
                <ns6:textbox>
                  <w:txbxContent>
                    <w:p ns2:paraId="20A451C2">
                      <w:pPr>
                        <w:rPr>
                          <w:rFonts w:hint="eastAsia" w:ascii="宋体" w:hAnsi="宋体"/>
                          <w:color w:val="000000"/>
                          <w:sz w:val="32"/>
                          <w:u w:val="single"/>
                        </w:rPr>
                      </w:pPr>
                      <w:r>
                        <w:rPr>
                          <w:rFonts w:hint="eastAsia" w:ascii="宋体" w:hAnsi="宋体"/>
                          <w:color w:val="000000"/>
                          <w:sz w:val="32"/>
                        </w:rPr>
                        <w:t>单     位</w:t>
                      </w:r>
                      <w:r>
                        <w:rPr>
                          <w:rFonts w:hint="eastAsia" w:ascii="宋体" w:hAnsi="宋体"/>
                          <w:color w:val="000000"/>
                          <w:sz w:val="32"/>
                          <w:u w:val="single"/>
                        </w:rPr>
                        <w:t xml:space="preserve"> 北京瑞晟成科技发展有限公司  </w:t>
                      </w:r>
                    </w:p>
                    <w:p ns2:paraId="5AE145E8">
                      <w:pPr>
                        <w:rPr>
                          <w:rFonts w:hint="eastAsia" w:ascii="宋体" w:hAnsi="宋体"/>
                          <w:color w:val="000000"/>
                          <w:sz w:val="32"/>
                          <w:u w:val="single"/>
                        </w:rPr>
                      </w:pPr>
                      <w:r>
                        <w:rPr>
                          <w:rFonts w:hint="eastAsia" w:ascii="宋体" w:hAnsi="宋体"/>
                          <w:color w:val="000000"/>
                          <w:sz w:val="32"/>
                        </w:rPr>
                        <w:t>编写</w:t>
                      </w:r>
                      <w:r>
                        <w:rPr>
                          <w:rFonts w:hint="eastAsia" w:ascii="宋体" w:hAnsi="宋体" w:cs="宋体"/>
                          <w:color w:val="000000"/>
                          <w:sz w:val="32"/>
                          <w:lang w:bidi="ar"/>
                        </w:rPr>
                        <w:t>/日期</w:t>
                      </w:r>
                      <w:r>
                        <w:rPr>
                          <w:rFonts w:hint="eastAsia" w:ascii="宋体" w:hAnsi="宋体"/>
                          <w:color w:val="000000"/>
                          <w:sz w:val="32"/>
                          <w:u w:val="single"/>
                        </w:rPr>
                        <w:t xml:space="preserve">        </w:t>
                      </w:r>
                      <w:r>
                        <w:rPr>
                          <w:rFonts w:ascii="宋体" w:hAnsi="宋体"/>
                          <w:color w:val="000000"/>
                          <w:sz w:val="32"/>
                          <w:u w:val="single"/>
                        </w:rPr>
                        <w:t xml:space="preserve">  </w:t>
                      </w:r>
                      <w:r>
                        <w:rPr>
                          <w:rFonts w:hint="eastAsia" w:ascii="宋体" w:hAnsi="宋体"/>
                          <w:color w:val="000000"/>
                          <w:sz w:val="32"/>
                          <w:u w:val="single"/>
                        </w:rPr>
                        <w:t xml:space="preserve">                  </w:t>
                      </w:r>
                    </w:p>
                    <w:p ns2:paraId="0F43CB99">
                      <w:pPr>
                        <w:rPr>
                          <w:rFonts w:hint="eastAsia" w:ascii="宋体" w:hAnsi="宋体"/>
                          <w:color w:val="000000"/>
                          <w:sz w:val="32"/>
                          <w:u w:val="single"/>
                        </w:rPr>
                      </w:pPr>
                      <w:r>
                        <w:rPr>
                          <w:rFonts w:hint="eastAsia" w:ascii="宋体" w:hAnsi="宋体"/>
                          <w:color w:val="000000"/>
                          <w:sz w:val="32"/>
                        </w:rPr>
                        <w:t>校对</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6E658CA">
                      <w:pPr>
                        <w:rPr>
                          <w:rFonts w:hint="eastAsia" w:ascii="宋体" w:hAnsi="宋体"/>
                          <w:color w:val="000000"/>
                          <w:sz w:val="32"/>
                          <w:u w:val="single"/>
                        </w:rPr>
                      </w:pPr>
                      <w:r>
                        <w:rPr>
                          <w:rFonts w:hint="eastAsia" w:ascii="宋体" w:hAnsi="宋体"/>
                          <w:color w:val="000000"/>
                          <w:sz w:val="32"/>
                        </w:rPr>
                        <w:t>审核</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DE91DAB">
                      <w:pPr>
                        <w:rPr>
                          <w:rFonts w:hint="eastAsia" w:ascii="宋体" w:hAnsi="宋体"/>
                          <w:color w:val="000000"/>
                          <w:sz w:val="32"/>
                          <w:u w:val="single"/>
                        </w:rPr>
                      </w:pPr>
                      <w:r>
                        <w:rPr>
                          <w:rFonts w:hint="eastAsia" w:ascii="宋体" w:hAnsi="宋体"/>
                          <w:color w:val="000000"/>
                          <w:sz w:val="32"/>
                        </w:rPr>
                        <w:t>会签</w:t>
                      </w:r>
                      <w:r>
                        <w:rPr>
                          <w:rFonts w:hint="eastAsia" w:ascii="宋体" w:hAnsi="宋体" w:cs="宋体"/>
                          <w:color w:val="000000"/>
                          <w:sz w:val="32"/>
                          <w:lang w:bidi="ar"/>
                        </w:rPr>
                        <w:t>/日期</w:t>
                      </w:r>
                      <w:r>
                        <w:rPr>
                          <w:rFonts w:hint="eastAsia" w:ascii="宋体" w:hAnsi="宋体"/>
                          <w:color w:val="000000"/>
                          <w:sz w:val="32"/>
                          <w:u w:val="single"/>
                        </w:rPr>
                        <w:t xml:space="preserve">                             </w:t>
                      </w:r>
                    </w:p>
                    <w:p ns2:paraId="3323EC42">
                      <w:pPr>
                        <w:rPr>
                          <w:rFonts w:hint="eastAsia" w:ascii="宋体" w:hAnsi="宋体"/>
                          <w:color w:val="000000"/>
                          <w:sz w:val="32"/>
                          <w:u w:val="single"/>
                        </w:rPr>
                      </w:pPr>
                      <w:r>
                        <w:rPr>
                          <w:rFonts w:hint="eastAsia" w:ascii="宋体" w:hAnsi="宋体"/>
                          <w:color w:val="000000"/>
                          <w:sz w:val="32"/>
                        </w:rPr>
                        <w:t>标审</w:t>
                      </w:r>
                      <w:r>
                        <w:rPr>
                          <w:rFonts w:hint="eastAsia" w:ascii="宋体" w:hAnsi="宋体" w:cs="宋体"/>
                          <w:color w:val="000000"/>
                          <w:sz w:val="32"/>
                          <w:lang w:bidi="ar"/>
                        </w:rPr>
                        <w:t>/日期</w:t>
                      </w:r>
                      <w:r>
                        <w:rPr>
                          <w:rFonts w:hint="eastAsia" w:ascii="宋体" w:hAnsi="宋体"/>
                          <w:color w:val="000000"/>
                          <w:sz w:val="32"/>
                          <w:u w:val="single"/>
                        </w:rPr>
                        <w:t xml:space="preserve">                            </w:t>
                      </w:r>
                    </w:p>
                    <w:p ns2:paraId="042B703B">
                      <w:pPr>
                        <w:rPr>
                          <w:rFonts w:hint="eastAsia" w:ascii="宋体" w:hAnsi="宋体"/>
                          <w:color w:val="FF0000"/>
                          <w:sz w:val="32"/>
                          <w:u w:val="single"/>
                        </w:rPr>
                      </w:pPr>
                      <w:r>
                        <w:rPr>
                          <w:rFonts w:hint="eastAsia" w:ascii="宋体" w:hAnsi="宋体"/>
                          <w:color w:val="000000"/>
                          <w:sz w:val="32"/>
                        </w:rPr>
                        <w:t>批准</w:t>
                      </w:r>
                      <w:r>
                        <w:rPr>
                          <w:rFonts w:hint="eastAsia" w:ascii="宋体" w:hAnsi="宋体" w:cs="宋体"/>
                          <w:color w:val="000000"/>
                          <w:sz w:val="32"/>
                          <w:lang w:bidi="ar"/>
                        </w:rPr>
                        <w:t>/日期</w:t>
                      </w:r>
                      <w:r>
                        <w:rPr>
                          <w:rFonts w:hint="eastAsia" w:ascii="宋体" w:hAnsi="宋体"/>
                          <w:color w:val="000000"/>
                          <w:sz w:val="32"/>
                          <w:u w:val="single"/>
                        </w:rPr>
                        <w:t xml:space="preserve">                            </w:t>
                      </w:r>
                    </w:p>
                  </w:txbxContent>
                </ns6:textbox>
                <ns8:wrap type="topAndBottom"/>
              </ns6:shape>
            </w:pict>
          </ns1:Fallback>
        </ns1:AlternateContent>
      </w:r>
      <w:r>
        <ns1:AlternateContent>
          <ns1:Choice Requires="wps">
            <w:drawing>
              <wp:anchor distT="0" distB="0" distL="114300" distR="114300" simplePos="0" relativeHeight="251662336" behindDoc="0" locked="0" layoutInCell="1" allowOverlap="1">
                <wp:simplePos x="0" y="0"/>
                <wp:positionH relativeFrom="column">
                  <wp:posOffset>812800</wp:posOffset>
                </wp:positionH>
                <wp:positionV relativeFrom="paragraph">
                  <wp:posOffset>8096250</wp:posOffset>
                </wp:positionV>
                <wp:extent cx="3891280" cy="447675"/>
                <wp:effectExtent l="0" t="0" r="13970" b="9525"/>
                <wp:wrapNone/>
                <wp:docPr id="35" name="文本框 2"/>
                <wp:cNvGraphicFramePr/>
                <a:graphic>
                  <a:graphicData uri="http://schemas.microsoft.com/office/word/2010/wordprocessingShape">
                    <ns5:wsp>
                      <ns5:cNvSpPr txBox="1">
                        <a:spLocks noChangeArrowheads="1"/>
                      </ns5:cNvSpPr>
                      <ns5:spPr bwMode="auto">
                        <a:xfrm>
                          <a:off x="0" y="0"/>
                          <a:ext cx="3891280" cy="447675"/>
                        </a:xfrm>
                        <a:prstGeom prst="rect">
                          <a:avLst/>
                        </a:prstGeom>
                        <a:noFill/>
                        <a:ln>
                          <a:noFill/>
                        </a:ln>
                      </ns5:spPr>
                      <ns5:txbx>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5:txbx>
                      <ns5:bodyPr rot="0" vert="horz" wrap="square" lIns="0" tIns="0" rIns="0" bIns="0" anchor="t" anchorCtr="0" upright="1">
                        <a:noAutofit/>
                      </ns5:bodyPr>
                    </ns5:wsp>
                  </a:graphicData>
                </a:graphic>
              </wp:anchor>
            </w:drawing>
          </ns1:Choice>
          <ns1:Fallback>
            <w:pict>
              <ns6:shape id="文本框 2" ns7:spid="_x0000_s1026" ns7:spt="202" type="#_x0000_t202" style="position:absolute;left:0pt;margin-left:64pt;margin-top:637.5pt;height:35.25pt;width:306.4pt;z-index:251662336;mso-width-relative:page;mso-height-relative:page;" filled="f" stroked="f" coordsize="21600,21600" ns7:gfxdata="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RiHX6tkAAAANAQAADwAAAAAAAAAB&#10;ACAAAAAiAAAAZHJzL2Rvd25yZXYueG1sUEsBAhQAFAAAAAgAh07iQIuMHjkPAgAABgQAAA4AAAAA&#10;AAAAAQAgAAAAKAEAAGRycy9lMm9Eb2MueG1sUEsFBgAAAAAGAAYAWQEAAKkFAAAAAA==&#10;">
                <ns6:fill on="f" focussize="0,0"/>
                <ns6:stroke on="f"/>
                <ns6:imagedata ns7:title=""/>
                <ns7:lock ns6:ext="edit" aspectratio="f"/>
                <ns6:textbox inset="0mm,0mm,0mm,0mm">
                  <w:txbxContent>
                    <w:p ns2:paraId="09A08CF8">
                      <w:pPr>
                        <w:pStyle w:val="65"/>
                        <w:jc w:val="center"/>
                        <w:rPr>
                          <w:rFonts w:hint="eastAsia" w:ascii="宋体" w:hAnsi="宋体" w:cs="宋体"/>
                          <w:b w:val="0"/>
                          <w:szCs w:val="32"/>
                        </w:rPr>
                      </w:pPr>
                      <w:r>
                        <w:rPr>
                          <w:rFonts w:hint="eastAsia" w:ascii="宋体" w:hAnsi="宋体" w:cs="宋体"/>
                          <w:b w:val="0"/>
                          <w:szCs w:val="32"/>
                        </w:rPr>
                        <w:t>北京瑞晟成科技发展有限公司</w:t>
                      </w:r>
                    </w:p>
                    <w:p ns2:paraId="6F4CCABA">
                      <w:pPr>
                        <w:jc w:val="center"/>
                      </w:pPr>
                    </w:p>
                  </w:txbxContent>
                </ns6:textbox>
              </ns6:shape>
            </w:pict>
          </ns1:Fallback>
        </ns1:AlternateContent>
      </w:r>
    </w:p>
    <w:p ns2:paraId="6A609F38">
      <w:pPr>
        <w:tabs>
          <w:tab w:val="left" w:pos="709"/>
        </w:tabs>
      </w:pPr>
      <w:bookmarkStart w:id="0" w:name="_Toc15125"/>
    </w:p>
    <w:p ns2:paraId="0722E6FD">
      <w:pPr>
        <w:tabs>
          <w:tab w:val="left" w:pos="709"/>
        </w:tabs>
      </w:pPr>
    </w:p>
    <w:p ns2:paraId="0251CAE8">
      <w:pPr>
        <w:tabs>
          <w:tab w:val="left" w:pos="7658"/>
        </w:tabs>
        <w:jc w:val="left"/>
        <w:sectPr>
          <w:footerReference r:id="rId5" w:type="first"/>
          <w:headerReference r:id="rId3" w:type="default"/>
          <w:footerReference r:id="rId4" w:type="default"/>
          <w:pgSz w:w="11906" w:h="16838"/>
          <w:pgMar w:top="851" w:right="1418" w:bottom="1418" w:left="1418" w:header="567" w:footer="1077" w:gutter="0"/>
          <w:pgNumType w:fmt="upperRoman" w:start="1"/>
          <w:cols w:space="425" w:num="1"/>
          <w:titlePg/>
          <w:docGrid w:linePitch="508" w:charSpace="2163"/>
        </w:sectPr>
      </w:pPr>
      <w:r>
        <w:rPr>
          <w:rFonts w:hint="eastAsia"/>
        </w:rPr>
        <w:tab/>
      </w:r>
    </w:p>
    <w:bookmarkEnd w:id="0"/>
    <w:p ns2:paraId="16EE665A">
      <w:pPr>
        <w:spacing w:line="360" w:lineRule="auto"/>
        <w:ind w:firstLine="560"/>
        <w:jc w:val="center"/>
        <w:rPr>
          <w:rFonts w:hint="eastAsia" w:ascii="黑体" w:hAnsi="黑体" w:eastAsia="黑体" w:cs="黑体"/>
          <w:sz w:val="28"/>
          <w:szCs w:val="21"/>
        </w:rPr>
      </w:pPr>
      <w:r>
        <w:t xml:space="preserve">电子海图显示与信息系统设计方案报告</w:t>
      </w:r>
    </w:p>
    <w:p ns2:paraId="52D93960">
      <w:pPr>
        <w:keepNext/>
        <w:keepLines/>
        <w:numPr>
          <w:ilvl w:val="0"/>
          <w:numId w:val="11"/>
        </w:numPr>
        <w:tabs>
          <w:tab w:val="left" w:pos="0"/>
        </w:tabs>
        <w:spacing w:line="360" w:lineRule="auto"/>
        <w:outlineLvl w:val="0"/>
        <w:rPr>
          <w:rFonts w:ascii="Calibri" w:hAnsi="Calibri" w:eastAsia="黑体"/>
          <w:bCs/>
          <w:kern w:val="44"/>
          <w:sz w:val="30"/>
          <w:szCs w:val="44"/>
        </w:rPr>
      </w:pPr>
      <w:bookmarkStart w:id="1" w:name="_Toc7618"/>
      <w:r>
        <w:rPr>
          <w:rFonts w:hint="eastAsia" w:ascii="Calibri" w:hAnsi="Calibri" w:eastAsia="黑体"/>
          <w:bCs/>
          <w:kern w:val="44"/>
          <w:sz w:val="30"/>
          <w:szCs w:val="44"/>
        </w:rPr>
        <w:t>概述</w:t>
      </w:r>
      <w:bookmarkEnd w:id="1"/>
    </w:p>
    <w:p ns2:paraId="1F68F351">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2" w:name="_Toc28687"/>
      <w:bookmarkStart w:id="3" w:name="_Toc23575"/>
      <w:r>
        <w:rPr>
          <w:rFonts w:hint="eastAsia" w:ascii="黑体" w:hAnsi="黑体" w:eastAsia="黑体" w:cs="黑体"/>
          <w:sz w:val="28"/>
          <w:szCs w:val="32"/>
          <w:lang w:val="en-US" w:eastAsia="zh-CN"/>
        </w:rPr>
        <w:t>编写目的</w:t>
      </w:r>
      <w:bookmarkEnd w:id="2"/>
      <w:bookmarkEnd w:id="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随着现代航海技术的快速发展与全球航运密度的持续增加，海上交通安全与通航效率对船舶导航系统提出了更高的数据融合、实时显示和智能辅助决策要求。传统纸质海图及单一导航设备已难以满足复杂海况下的避碰、监控和应急处置需要，国际海事组织及相关标准也对电子海图显示与信息系统的标准符合性、操作性能和数据安全提出了更严格要求。在此背景下，建设一套集数字化海图、多源目标监控、航线规划、航行监控和主动安全预警于一体的电子海图显示与信息系统，是提升船舶航行安全和推动航海装备智能化升级的重要基础。</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系统面向船舶航行全过程应用场景，重点构建海图综合态势展示、AIS/雷达/ARPA等目标信息处理与显示、航线规划、安全等深线与水深告警、航行监控和安全预警等核心能力。系统通过接入S-57/S-63电子海图数据，并结合S-52显示规则、OpenGL实时叠加显示、NMEA导航数据接入和多源目标融合处理，形成统一、连续、可交互的航行态势底座，为船员提供清晰直观的环境感知和辅助决策支撑。</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从业务应用角度看，本系统的建设有助于把传统的事后响应式航行安全管理，提升为事前主动感知、事中持续监控和异常及时提示的闭环防护模式。系统通过对本船位置、计划航线、动态目标、危险水域、禁航区域和水深条件的综合判断，能够在偏航、浅水、目标接近、航线风险等场景下提供及时提示和记录依据，降低复杂水域航行中的人工判断压力，提升船舶运行安全性和管理精细化水平。</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本方案作为电子海图显示与信息系统建设的技术纲领文件，主要用于明确系统建设目标、总体架构、功能边界、关键技术路线、数据处理逻辑、质量验证方法和交付实施要求。通过对系统业务流程、模块职责、接口关系和安全控制机制进行系统化描述，方案为后续软件设计、开发集成、测试验证、项目管理和验收交付提供统一依据，促进研发团队、项目管理方和相关利益方在系统能力与技术实现路径上形成一致理解。</w:t>
      </w:r>
    </w:p>
    <w:p ns2:paraId="01AEADAA">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4" w:name="_Toc18778"/>
      <w:bookmarkStart w:id="5" w:name="_Toc22801"/>
      <w:bookmarkStart w:id="6" w:name="_Ref8741"/>
      <w:r>
        <w:rPr>
          <w:rFonts w:hint="eastAsia" w:ascii="黑体" w:hAnsi="黑体" w:eastAsia="黑体" w:cs="黑体"/>
          <w:sz w:val="28"/>
          <w:szCs w:val="32"/>
          <w:lang w:val="en-US" w:eastAsia="zh-CN"/>
        </w:rPr>
        <w:t>建设内容</w:t>
      </w:r>
      <w:bookmarkEnd w:id="4"/>
      <w:bookmarkEnd w:id="5"/>
      <w:bookmarkEnd w:id="6"/>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本项目建设内容围绕电子海图显示与信息系统的核心业务能力展开，形成海图数据接入、综合态势显示、目标信息融合、航线规划、航行监控、安全告警、数据维护、系统配置和运行保障等功能组合。系统以标准电子海图为基础底图，以AIS、雷达、ARPA和本船导航数据为动态输入，以航线、告警、日志和配置管理为业务支撑，构建覆盖船舶航行全过程的信息化应用平台。</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海图综合态势展示方面，系统建设标准海图加载、自动匹配、缩放漫游、图层控制、昼夜配色、船艏向上/正北向上、真实位移/相对位移等能力，使海图显示能够适配不同航行场景和操作习惯。系统同时支持雷达回波、AIS目标、ARPA目标、本船符号、自定义GIS要素、潮汐海流、气象信息和临时通告等多源信息叠加显示，形成统一的航行态势界面。</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导航业务和安全控制方面，系统建设手动与自动航线设计、航点和航段编辑、航线安全检查、航行计算、计划航线监控、偏航监控、安全等深线、水深告警、危险区域提示和告警记录等能力。上述功能以电子海图和实时位置为基础，通过规则判断和图形化提示支持船员进行航行计划制定、风险识别和过程监控。</w:t>
      </w:r>
    </w:p>
    <w:p>
      <w:pPr>
        <w:widowControl w:val="0"/>
        <w:bidi w:val="0"/>
        <w:spacing w:after="2" w:line="360" w:lineRule="auto"/>
        <w:ind w:firstLine="480" w:firstLineChars="200"/>
        <w:rPr>
          <w:rFonts w:hint="eastAsia" w:ascii="Times New Roman" w:hAnsi="Times New Roman" w:eastAsia="等线" w:cs="Times New Roman"/>
          <w:kern w:val="2"/>
          <w:sz w:val="24"/>
          <w:szCs w:val="24"/>
          <w:lang w:val="en-US" w:eastAsia="zh-CN" w:bidi="ar-SA"/>
          <ns2:ligatures ns2:val="standardContextual"/>
        </w:rPr>
      </w:pPr>
      <w:r>
        <w:t xml:space="preserve">在数据与运行支撑方面，系统建设海图文件管理、数据版本维护、外部导航设备接口、数据库读写、配置保存、日志审计、跨平台适配和多设备协同运行能力。系统通过模块化设计将显示、数据、业务规则和平台适配解耦，便于后续扩展、测试验证和部署维护。</w:t>
      </w:r>
    </w:p>
    <w:p ns2:paraId="18B5BD15">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bookmarkStart w:id="7" w:name="_Toc2684"/>
      <w:bookmarkStart w:id="8" w:name="_Toc13326"/>
      <w:bookmarkStart w:id="9" w:name="_Ref1416"/>
      <w:bookmarkStart w:id="10" w:name="_Ref3127"/>
      <w:r>
        <w:rPr>
          <w:rFonts w:hint="eastAsia" w:ascii="黑体" w:hAnsi="黑体" w:eastAsia="黑体" w:cs="黑体"/>
          <w:sz w:val="28"/>
          <w:szCs w:val="32"/>
          <w:lang w:val="en-US" w:eastAsia="zh-CN"/>
        </w:rPr>
        <w:t>编写依据</w:t>
      </w:r>
      <w:bookmarkEnd w:id="7"/>
      <w:bookmarkEnd w:id="8"/>
      <w:bookmarkEnd w:id="9"/>
      <w:bookmarkEnd w:id="10"/>
    </w:p>
    <w:p ns2:paraId="79A0DB48">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引用规范和标准如下所示。</w:t>
      </w:r>
    </w:p>
    <w:p ns2:paraId="6ECA54C5">
      <w:pPr>
        <w:numPr>
          <w:ilvl w:val="0"/>
          <w:numId w:val="12"/>
        </w:numPr>
        <w:spacing w:after="0" w:line="240" w:lineRule="auto"/>
        <w:ind w:left="425" w:leftChars="0" w:hanging="425" w:firstLineChars="0"/>
        <w:jc w:val="center"/>
        <w:rPr>
          <w:rFonts w:hint="default" w:ascii="Times New Roman" w:hAnsi="Times New Roman" w:eastAsia="宋体" w:cs="Times New Roman"/>
          <w:color w:val="auto"/>
          <w:sz w:val="24"/>
          <w:szCs w:val="24"/>
          <w:lang w:val="en-US" w:eastAsia="zh-CN"/>
          <ns2:ligatures ns2:val="none"/>
        </w:rPr>
      </w:pPr>
      <w:r>
        <w:rPr>
          <w:rFonts w:hint="eastAsia" w:ascii="Times New Roman" w:hAnsi="Times New Roman" w:eastAsia="宋体" w:cs="Times New Roman"/>
          <w:color w:val="auto"/>
          <w:sz w:val="24"/>
          <w:szCs w:val="24"/>
          <w:lang w:val="en-US" w:eastAsia="zh-CN"/>
          <ns2:ligatures ns2:val="none"/>
        </w:rPr>
        <w:t>参照表</w:t>
      </w:r>
    </w:p>
    <w:tbl>
      <w:tblPr>
        <w:tblStyle w:val="25"/>
        <w:tblW w:w="5000" w:type="pct"/>
        <w:jc w:val="center"/>
        <w:tblLayout w:type="fixed"/>
        <w:tblCellMar>
          <w:top w:w="0" w:type="dxa"/>
          <w:left w:w="108" w:type="dxa"/>
          <w:bottom w:w="0" w:type="dxa"/>
          <w:right w:w="108" w:type="dxa"/>
        </w:tblCellMar>
      </w:tblPr>
      <w:tblGrid>
        <w:gridCol w:w="745"/>
        <w:gridCol w:w="2242"/>
        <w:gridCol w:w="4570"/>
        <w:gridCol w:w="965"/>
      </w:tblGrid>
      <w:tr ns2:paraId="40F6FC99">
        <w:tblPrEx>
          <w:tblCellMar>
            <w:top w:w="0" w:type="dxa"/>
            <w:left w:w="108" w:type="dxa"/>
            <w:bottom w:w="0" w:type="dxa"/>
            <w:right w:w="108" w:type="dxa"/>
          </w:tblCellMar>
        </w:tblPrEx>
        <w:trPr>
          <w:trHeight w:val="600" w:hRule="atLeast"/>
          <w:tblHeader/>
          <w:jc w:val="center"/>
        </w:trPr>
        <w:tc>
          <w:tcPr>
            <w:tcW w:w="437" w:type="pct"/>
            <w:tcBorders>
              <w:top w:val="single" w:color="000000" w:sz="12" w:space="0"/>
              <w:left w:val="single" w:color="000000" w:sz="12" w:space="0"/>
              <w:bottom w:val="single" w:color="000000" w:sz="12" w:space="0"/>
              <w:right w:val="single" w:color="000000" w:sz="8" w:space="0"/>
            </w:tcBorders>
            <w:vAlign w:val="center"/>
          </w:tcPr>
          <w:p ns2:paraId="7B362AF5">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bookmarkStart w:id="11" w:name="_Hlk205283058"/>
            <w:r>
              <w:rPr>
                <w:rFonts w:hint="eastAsia" w:ascii="Times New Roman" w:hAnsi="Times New Roman" w:eastAsia="宋体" w:cs="Times New Roman"/>
                <w:b/>
                <w:bCs/>
                <w:szCs w:val="24"/>
                <w:lang w:bidi="ar"/>
                <ns2:ligatures ns2:val="none"/>
              </w:rPr>
              <w:t>序 号</w:t>
            </w:r>
          </w:p>
        </w:tc>
        <w:tc>
          <w:tcPr>
            <w:tcW w:w="1315" w:type="pct"/>
            <w:tcBorders>
              <w:top w:val="single" w:color="000000" w:sz="12" w:space="0"/>
              <w:left w:val="nil"/>
              <w:bottom w:val="single" w:color="000000" w:sz="12" w:space="0"/>
              <w:right w:val="single" w:color="000000" w:sz="8" w:space="0"/>
            </w:tcBorders>
            <w:vAlign w:val="center"/>
          </w:tcPr>
          <w:p ns2:paraId="4D5EC2C8">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标  识</w:t>
            </w:r>
          </w:p>
        </w:tc>
        <w:tc>
          <w:tcPr>
            <w:tcW w:w="2681" w:type="pct"/>
            <w:tcBorders>
              <w:top w:val="single" w:color="000000" w:sz="12" w:space="0"/>
              <w:left w:val="nil"/>
              <w:bottom w:val="single" w:color="000000" w:sz="12" w:space="0"/>
              <w:right w:val="single" w:color="000000" w:sz="8" w:space="0"/>
            </w:tcBorders>
            <w:vAlign w:val="center"/>
          </w:tcPr>
          <w:p ns2:paraId="05B1D7D9">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名  称</w:t>
            </w:r>
          </w:p>
        </w:tc>
        <w:tc>
          <w:tcPr>
            <w:tcW w:w="566" w:type="pct"/>
            <w:tcBorders>
              <w:top w:val="single" w:color="000000" w:sz="12" w:space="0"/>
              <w:left w:val="nil"/>
              <w:bottom w:val="single" w:color="000000" w:sz="12" w:space="0"/>
              <w:right w:val="single" w:color="000000" w:sz="12" w:space="0"/>
            </w:tcBorders>
            <w:vAlign w:val="center"/>
          </w:tcPr>
          <w:p ns2:paraId="2A76FC5C">
            <w:pPr>
              <w:widowControl/>
              <w:spacing w:after="0" w:line="240" w:lineRule="auto"/>
              <w:ind w:firstLine="0" w:firstLineChars="0"/>
              <w:jc w:val="left"/>
              <w:textAlignment w:val="center"/>
              <w:rPr>
                <w:rFonts w:ascii="Times New Roman" w:hAnsi="Times New Roman" w:eastAsia="宋体" w:cs="Times New Roman"/>
                <w:b/>
                <w:bCs/>
                <w:szCs w:val="24"/>
                <w:lang w:bidi="ar"/>
                <ns2:ligatures ns2:val="none"/>
              </w:rPr>
            </w:pPr>
            <w:r>
              <w:rPr>
                <w:rFonts w:hint="eastAsia" w:ascii="Times New Roman" w:hAnsi="Times New Roman" w:eastAsia="宋体" w:cs="Times New Roman"/>
                <w:b/>
                <w:bCs/>
                <w:szCs w:val="24"/>
                <w:lang w:bidi="ar"/>
                <ns2:ligatures ns2:val="none"/>
              </w:rPr>
              <w:t>版 本</w:t>
            </w:r>
          </w:p>
        </w:tc>
      </w:tr>
      <w:tr ns2:paraId="39F07F3A">
        <w:tblPrEx>
          <w:tblCellMar>
            <w:top w:w="0" w:type="dxa"/>
            <w:left w:w="108" w:type="dxa"/>
            <w:bottom w:w="0" w:type="dxa"/>
            <w:right w:w="108" w:type="dxa"/>
          </w:tblCellMar>
        </w:tblPrEx>
        <w:trPr>
          <w:trHeight w:val="600" w:hRule="atLeast"/>
          <w:jc w:val="center"/>
        </w:trPr>
        <w:tc>
          <w:tcPr>
            <w:tcW w:w="437" w:type="pct"/>
            <w:tcBorders>
              <w:top w:val="single" w:color="000000" w:sz="12" w:space="0"/>
              <w:left w:val="single" w:color="000000" w:sz="12" w:space="0"/>
              <w:bottom w:val="single" w:color="000000" w:sz="4" w:space="0"/>
              <w:right w:val="single" w:color="000000" w:sz="4" w:space="0"/>
            </w:tcBorders>
            <w:vAlign w:val="center"/>
          </w:tcPr>
          <w:p ns2:paraId="3D1B8D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12" w:space="0"/>
              <w:left w:val="single" w:color="000000" w:sz="4" w:space="0"/>
              <w:bottom w:val="single" w:color="000000" w:sz="4" w:space="0"/>
              <w:right w:val="single" w:color="000000" w:sz="4" w:space="0"/>
            </w:tcBorders>
            <w:vAlign w:val="center"/>
          </w:tcPr>
          <w:p ns2:paraId="1808E8AC">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12" w:space="0"/>
              <w:left w:val="single" w:color="000000" w:sz="4" w:space="0"/>
              <w:bottom w:val="single" w:color="000000" w:sz="4" w:space="0"/>
              <w:right w:val="single" w:color="000000" w:sz="4" w:space="0"/>
            </w:tcBorders>
            <w:vAlign w:val="center"/>
          </w:tcPr>
          <w:p ns2:paraId="17856901">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t xml:space="preserve">电子海图显示与信息系统技术要求</w:t>
            </w:r>
          </w:p>
        </w:tc>
        <w:tc>
          <w:tcPr>
            <w:tcW w:w="566" w:type="pct"/>
            <w:tcBorders>
              <w:top w:val="single" w:color="000000" w:sz="12" w:space="0"/>
              <w:left w:val="single" w:color="000000" w:sz="4" w:space="0"/>
              <w:bottom w:val="single" w:color="000000" w:sz="4" w:space="0"/>
              <w:right w:val="single" w:color="000000" w:sz="12" w:space="0"/>
            </w:tcBorders>
            <w:vAlign w:val="center"/>
          </w:tcPr>
          <w:p ns2:paraId="2787D4C4">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4D68CAB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6D366A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97274AE">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c>
          <w:tcPr>
            <w:tcW w:w="2681" w:type="pct"/>
            <w:tcBorders>
              <w:top w:val="single" w:color="000000" w:sz="4" w:space="0"/>
              <w:left w:val="single" w:color="000000" w:sz="4" w:space="0"/>
              <w:bottom w:val="single" w:color="000000" w:sz="4" w:space="0"/>
              <w:right w:val="single" w:color="000000" w:sz="4" w:space="0"/>
            </w:tcBorders>
            <w:vAlign w:val="center"/>
          </w:tcPr>
          <w:p ns2:paraId="0BA6E25D">
            <w:pPr>
              <w:widowControl/>
              <w:spacing w:after="0" w:line="240" w:lineRule="auto"/>
              <w:ind w:firstLine="0" w:firstLineChars="0"/>
              <w:jc w:val="left"/>
              <w:textAlignment w:val="center"/>
              <w:rPr>
                <w:rFonts w:hint="default" w:ascii="Times New Roman" w:hAnsi="Times New Roman" w:eastAsia="宋体" w:cs="Times New Roman"/>
                <w:szCs w:val="24"/>
                <w:lang w:val="en-US" w:bidi="ar"/>
                <ns2:ligatures ns2:val="none"/>
              </w:rPr>
            </w:pPr>
            <w:r>
              <w:t xml:space="preserve">电子海图显示与信息系统招标文件</w:t>
            </w:r>
          </w:p>
        </w:tc>
        <w:tc>
          <w:tcPr>
            <w:tcW w:w="566" w:type="pct"/>
            <w:tcBorders>
              <w:top w:val="single" w:color="000000" w:sz="4" w:space="0"/>
              <w:left w:val="single" w:color="000000" w:sz="4" w:space="0"/>
              <w:bottom w:val="single" w:color="000000" w:sz="4" w:space="0"/>
              <w:right w:val="single" w:color="000000" w:sz="12" w:space="0"/>
            </w:tcBorders>
            <w:vAlign w:val="center"/>
          </w:tcPr>
          <w:p ns2:paraId="13A23367">
            <w:pPr>
              <w:widowControl/>
              <w:spacing w:after="0" w:line="240" w:lineRule="auto"/>
              <w:ind w:firstLine="0" w:firstLineChars="0"/>
              <w:jc w:val="left"/>
              <w:textAlignment w:val="center"/>
              <w:rPr>
                <w:rFonts w:hint="eastAsia"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w:t>
            </w:r>
          </w:p>
        </w:tc>
      </w:tr>
      <w:tr ns2:paraId="626689A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6C9DCE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C1656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9001C-2017</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B2A6F0D">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质量管理体系标准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8CE91B3">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2017</w:t>
            </w:r>
          </w:p>
        </w:tc>
      </w:tr>
      <w:tr ns2:paraId="7B61CAC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1A77F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BCFE16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5000B-2021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FD3CE6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军用软件能力成熟度模型</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34656F">
            <w:pPr>
              <w:widowControl/>
              <w:spacing w:after="0" w:line="240" w:lineRule="auto"/>
              <w:ind w:firstLine="0" w:firstLineChars="0"/>
              <w:jc w:val="left"/>
              <w:textAlignment w:val="center"/>
              <w:rPr>
                <w:rFonts w:hint="default" w:ascii="Times New Roman" w:hAnsi="Times New Roman" w:eastAsia="宋体" w:cs="Times New Roman"/>
                <w:szCs w:val="24"/>
                <w:lang w:val="en-US" w:eastAsia="zh-CN" w:bidi="ar"/>
                <ns2:ligatures ns2:val="none"/>
              </w:rPr>
            </w:pPr>
            <w:r>
              <w:rPr>
                <w:rFonts w:hint="eastAsia" w:eastAsia="宋体" w:cs="Times New Roman"/>
                <w:szCs w:val="24"/>
                <w:lang w:val="en-US" w:eastAsia="zh-CN" w:bidi="ar"/>
                <ns2:ligatures ns2:val="none"/>
              </w:rPr>
              <w:t>2021</w:t>
            </w:r>
          </w:p>
        </w:tc>
      </w:tr>
      <w:tr ns2:paraId="2F97648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863FF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E4BCEB6">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9530-2018</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5267E7">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军用关键软硬件自主可控评估通用准则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341D014B">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2018</w:t>
            </w:r>
          </w:p>
        </w:tc>
      </w:tr>
      <w:tr ns2:paraId="3BFDB8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2EE8D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6019FE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ZKB 2100-004-2022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984D19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武器ZB自主可控评估通用准则</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22662222">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2022</w:t>
            </w:r>
          </w:p>
        </w:tc>
      </w:tr>
      <w:tr ns2:paraId="3AEE1D4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20F6B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AAECF7A">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GJB439A-2013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AF84A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val="en-US" w:eastAsia="zh-CN" w:bidi="ar"/>
                <ns2:ligatures ns2:val="none"/>
              </w:rPr>
              <w:t>军用软件质量保证通用要求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8A2BB9F">
            <w:pPr>
              <w:widowControl/>
              <w:spacing w:after="0" w:line="240" w:lineRule="auto"/>
              <w:ind w:firstLine="0" w:firstLineChars="0"/>
              <w:jc w:val="left"/>
              <w:textAlignment w:val="center"/>
              <w:rPr>
                <w:rFonts w:hint="default" w:eastAsia="宋体" w:cs="Times New Roman"/>
                <w:szCs w:val="24"/>
                <w:lang w:val="en-US" w:eastAsia="zh-CN" w:bidi="ar"/>
                <ns2:ligatures ns2:val="none"/>
              </w:rPr>
            </w:pPr>
            <w:r>
              <w:rPr>
                <w:rFonts w:hint="eastAsia" w:eastAsia="宋体" w:cs="Times New Roman"/>
                <w:szCs w:val="24"/>
                <w:lang w:val="en-US" w:eastAsia="zh-CN" w:bidi="ar"/>
                <ns2:ligatures ns2:val="none"/>
              </w:rPr>
              <w:t>2013</w:t>
            </w:r>
          </w:p>
        </w:tc>
      </w:tr>
      <w:tr ns2:paraId="09A6066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D56799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5185CF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841A-2024</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33DCAB8">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故障报告、分析和纠正措施系统</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22CD56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2024</w:t>
            </w:r>
          </w:p>
        </w:tc>
      </w:tr>
      <w:tr ns2:paraId="4546730F">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18BEC7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9C949E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1406A-2021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04B4614">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产品质量保证大纲要求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0367CF3F">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4C5AD1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041AF4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0B19A44E">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2786A-2009</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7D1D4C7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军用软件开发通用要求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4DDE5B15">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eastAsia="宋体" w:cs="Times New Roman"/>
                <w:szCs w:val="24"/>
                <w:lang w:val="en-US" w:eastAsia="zh-CN" w:bidi="ar"/>
                <ns2:ligatures ns2:val="none"/>
              </w:rPr>
              <w:t>2009</w:t>
            </w:r>
          </w:p>
        </w:tc>
      </w:tr>
      <w:tr ns2:paraId="2F81039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AB7B20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130C519">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w:t>
            </w:r>
            <w:r>
              <w:rPr>
                <w:rFonts w:hint="eastAsia" w:ascii="Times New Roman" w:hAnsi="Times New Roman" w:eastAsia="宋体" w:cs="Times New Roman"/>
                <w:szCs w:val="24"/>
                <w:lang w:val="en-US" w:eastAsia="zh-CN" w:bidi="ar"/>
                <ns2:ligatures ns2:val="none"/>
              </w:rPr>
              <w:t xml:space="preserve"> </w:t>
            </w:r>
            <w:r>
              <w:rPr>
                <w:rFonts w:hint="eastAsia" w:ascii="Times New Roman" w:hAnsi="Times New Roman" w:eastAsia="宋体" w:cs="Times New Roman"/>
                <w:szCs w:val="24"/>
                <w:lang w:bidi="ar"/>
                <ns2:ligatures ns2:val="none"/>
              </w:rPr>
              <w:t>5235A-2021</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AD17FC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6A351C2C">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2021</w:t>
            </w:r>
          </w:p>
        </w:tc>
      </w:tr>
      <w:tr ns2:paraId="1CBA3F1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53B9A2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F73B4CB">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GJB 5711</w:t>
            </w:r>
            <w:r>
              <w:rPr>
                <w:rFonts w:hint="eastAsia" w:eastAsia="宋体" w:cs="Times New Roman"/>
                <w:kern w:val="2"/>
                <w:sz w:val="24"/>
                <w:szCs w:val="24"/>
                <w:lang w:val="en-US" w:eastAsia="zh-CN" w:bidi="ar"/>
                <ns2:ligatures ns2:val="none"/>
              </w:rPr>
              <w:t>A</w:t>
            </w:r>
            <w:r>
              <w:rPr>
                <w:rFonts w:hint="eastAsia" w:ascii="Times New Roman" w:hAnsi="Times New Roman" w:eastAsia="宋体" w:cs="Times New Roman"/>
                <w:kern w:val="2"/>
                <w:sz w:val="24"/>
                <w:szCs w:val="24"/>
                <w:lang w:val="en-US" w:eastAsia="zh-CN" w:bidi="ar"/>
                <ns2:ligatures ns2:val="none"/>
              </w:rPr>
              <w:t>-20</w:t>
            </w:r>
            <w:r>
              <w:rPr>
                <w:rFonts w:hint="eastAsia" w:eastAsia="宋体" w:cs="Times New Roman"/>
                <w:kern w:val="2"/>
                <w:sz w:val="24"/>
                <w:szCs w:val="24"/>
                <w:lang w:val="en-US" w:eastAsia="zh-CN" w:bidi="ar"/>
                <ns2:ligatures ns2:val="none"/>
              </w:rPr>
              <w:t>23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834941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eastAsia="宋体" w:cs="Times New Roman"/>
                <w:kern w:val="2"/>
                <w:sz w:val="24"/>
                <w:szCs w:val="24"/>
                <w:lang w:val="en-US" w:eastAsia="zh-CN" w:bidi="ar"/>
                <ns2:ligatures ns2:val="none"/>
              </w:rPr>
              <w:t>装备</w:t>
            </w:r>
            <w:r>
              <w:rPr>
                <w:rFonts w:hint="eastAsia" w:ascii="Times New Roman" w:hAnsi="Times New Roman" w:eastAsia="宋体" w:cs="Times New Roman"/>
                <w:kern w:val="2"/>
                <w:sz w:val="24"/>
                <w:szCs w:val="24"/>
                <w:lang w:val="en-US" w:eastAsia="zh-CN" w:bidi="ar"/>
                <ns2:ligatures ns2:val="none"/>
              </w:rPr>
              <w:t>采购合同监管问题处理通用要求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E3A9DBA">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kern w:val="2"/>
                <w:sz w:val="24"/>
                <w:szCs w:val="24"/>
                <w:lang w:val="en-US" w:eastAsia="zh-CN" w:bidi="ar"/>
                <ns2:ligatures ns2:val="none"/>
              </w:rPr>
              <w:t>2006</w:t>
            </w:r>
          </w:p>
        </w:tc>
      </w:tr>
      <w:tr ns2:paraId="392D33A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6B75B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1DA8A8A2">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8000-2013</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5777AEF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军用软件研制能力等级要求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74968E5C">
            <w:pPr>
              <w:widowControl/>
              <w:spacing w:after="0" w:line="240" w:lineRule="auto"/>
              <w:ind w:firstLine="0" w:firstLineChars="0"/>
              <w:jc w:val="left"/>
              <w:textAlignment w:val="center"/>
              <w:rPr>
                <w:rFonts w:hint="default"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2013</w:t>
            </w:r>
          </w:p>
        </w:tc>
      </w:tr>
      <w:tr ns2:paraId="218C40D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285643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3B68BF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3206B-2022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78CE75DD">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技术状态管理</w:t>
            </w:r>
          </w:p>
        </w:tc>
        <w:tc>
          <w:tcPr>
            <w:tcW w:w="566" w:type="pct"/>
            <w:tcBorders>
              <w:top w:val="single" w:color="000000" w:sz="4" w:space="0"/>
              <w:left w:val="single" w:color="000000" w:sz="4" w:space="0"/>
              <w:bottom w:val="single" w:color="000000" w:sz="4" w:space="0"/>
              <w:right w:val="single" w:color="000000" w:sz="12" w:space="0"/>
            </w:tcBorders>
            <w:vAlign w:val="center"/>
          </w:tcPr>
          <w:p ns2:paraId="6A2B87C6">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08736E6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AA1AB0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EC70090">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3872A-2022</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2E35EC5E">
            <w:pPr>
              <w:widowControl/>
              <w:spacing w:after="0" w:line="240" w:lineRule="auto"/>
              <w:ind w:firstLine="0" w:firstLineChars="0"/>
              <w:jc w:val="left"/>
              <w:textAlignment w:val="center"/>
              <w:rPr>
                <w:rFonts w:hint="eastAsia" w:ascii="Times New Roman" w:hAnsi="Times New Roman" w:eastAsia="宋体" w:cs="宋体"/>
                <w:kern w:val="2"/>
                <w:sz w:val="24"/>
                <w:szCs w:val="24"/>
                <w:lang w:val="en-US" w:eastAsia="zh-CN" w:bidi="ar-SA"/>
                <ns2:ligatures ns2:val="none"/>
              </w:rPr>
            </w:pPr>
            <w:r>
              <w:rPr>
                <w:rFonts w:hint="eastAsia" w:ascii="Times New Roman" w:hAnsi="Times New Roman" w:eastAsia="宋体" w:cs="宋体"/>
                <w:szCs w:val="24"/>
                <ns2:ligatures ns2:val="none"/>
              </w:rPr>
              <w:t>装备综合保障通用要求</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59997621">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2022</w:t>
            </w:r>
          </w:p>
        </w:tc>
      </w:tr>
      <w:tr ns2:paraId="2044691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5C280F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68633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368B-2009</w:t>
            </w:r>
          </w:p>
        </w:tc>
        <w:tc>
          <w:tcPr>
            <w:tcW w:w="2681" w:type="pct"/>
            <w:tcBorders>
              <w:top w:val="single" w:color="000000" w:sz="4" w:space="0"/>
              <w:left w:val="single" w:color="000000" w:sz="4" w:space="0"/>
              <w:bottom w:val="single" w:color="000000" w:sz="4" w:space="0"/>
              <w:right w:val="single" w:color="000000" w:sz="4" w:space="0"/>
            </w:tcBorders>
            <w:vAlign w:val="center"/>
          </w:tcPr>
          <w:p ns2:paraId="572C3AF5">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装备维修性工作通用要求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69252A5">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2009</w:t>
            </w:r>
          </w:p>
        </w:tc>
      </w:tr>
      <w:tr ns2:paraId="27AD721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F9490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72B29D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450B-2021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44196FD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装备可靠性工作通用要求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BDFD8D0">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5FD053F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43135E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C3C8289">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900B-2024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4BFF1912">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装备安全性工作通用要求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E40C0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59080DC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4EB3D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716EBCF">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2547B-2024</w:t>
            </w:r>
          </w:p>
        </w:tc>
        <w:tc>
          <w:tcPr>
            <w:tcW w:w="2681" w:type="pct"/>
            <w:tcBorders>
              <w:top w:val="single" w:color="000000" w:sz="4" w:space="0"/>
              <w:left w:val="single" w:color="000000" w:sz="4" w:space="0"/>
              <w:bottom w:val="single" w:color="000000" w:sz="4" w:space="0"/>
              <w:right w:val="single" w:color="000000" w:sz="4" w:space="0"/>
            </w:tcBorders>
            <w:vAlign w:val="center"/>
          </w:tcPr>
          <w:p ns2:paraId="0B7428F8">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装备测试性工作通用要求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743069FB">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2024</w:t>
            </w:r>
          </w:p>
        </w:tc>
      </w:tr>
      <w:tr ns2:paraId="77B692A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A3EF2FB">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shd w:val="clear" w:color="auto" w:fill="auto"/>
            <w:vAlign w:val="center"/>
          </w:tcPr>
          <w:p ns2:paraId="3F57AD57">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GJB 5880-2006</w:t>
            </w:r>
          </w:p>
        </w:tc>
        <w:tc>
          <w:tcPr>
            <w:tcW w:w="2681" w:type="pct"/>
            <w:tcBorders>
              <w:top w:val="single" w:color="000000" w:sz="4" w:space="0"/>
              <w:left w:val="single" w:color="000000" w:sz="4" w:space="0"/>
              <w:bottom w:val="single" w:color="000000" w:sz="4" w:space="0"/>
              <w:right w:val="single" w:color="000000" w:sz="4" w:space="0"/>
            </w:tcBorders>
            <w:shd w:val="clear" w:color="auto" w:fill="auto"/>
            <w:vAlign w:val="center"/>
          </w:tcPr>
          <w:p ns2:paraId="49D03C9B">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宋体"/>
                <w:szCs w:val="24"/>
                <ns2:ligatures ns2:val="none"/>
              </w:rPr>
              <w:t>软件配置管理</w:t>
            </w:r>
          </w:p>
        </w:tc>
        <w:tc>
          <w:tcPr>
            <w:tcW w:w="566" w:type="pct"/>
            <w:tcBorders>
              <w:top w:val="single" w:color="000000" w:sz="4" w:space="0"/>
              <w:left w:val="single" w:color="000000" w:sz="4" w:space="0"/>
              <w:bottom w:val="single" w:color="000000" w:sz="4" w:space="0"/>
              <w:right w:val="single" w:color="000000" w:sz="12" w:space="0"/>
            </w:tcBorders>
            <w:shd w:val="clear" w:color="auto" w:fill="auto"/>
            <w:vAlign w:val="center"/>
          </w:tcPr>
          <w:p ns2:paraId="1305DF48">
            <w:pPr>
              <w:widowControl/>
              <w:spacing w:after="0" w:line="240" w:lineRule="auto"/>
              <w:ind w:firstLine="0" w:firstLineChars="0"/>
              <w:jc w:val="left"/>
              <w:textAlignment w:val="center"/>
              <w:rPr>
                <w:rFonts w:hint="eastAsia" w:ascii="Times New Roman" w:hAnsi="Times New Roman" w:eastAsia="宋体" w:cs="Times New Roman"/>
                <w:kern w:val="2"/>
                <w:sz w:val="24"/>
                <w:szCs w:val="24"/>
                <w:lang w:val="en-US" w:eastAsia="zh-CN" w:bidi="ar"/>
                <ns2:ligatures ns2:val="none"/>
              </w:rPr>
            </w:pPr>
            <w:r>
              <w:rPr>
                <w:rFonts w:hint="eastAsia" w:ascii="Times New Roman" w:hAnsi="Times New Roman" w:eastAsia="宋体" w:cs="Times New Roman"/>
                <w:szCs w:val="24"/>
                <w:lang w:bidi="ar"/>
                <ns2:ligatures ns2:val="none"/>
              </w:rPr>
              <w:t>2006</w:t>
            </w:r>
          </w:p>
        </w:tc>
      </w:tr>
      <w:tr ns2:paraId="318854D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720ED1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53E16AE">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4239A-2022</w:t>
            </w:r>
          </w:p>
        </w:tc>
        <w:tc>
          <w:tcPr>
            <w:tcW w:w="2681" w:type="pct"/>
            <w:tcBorders>
              <w:top w:val="single" w:color="000000" w:sz="4" w:space="0"/>
              <w:left w:val="single" w:color="000000" w:sz="4" w:space="0"/>
              <w:bottom w:val="single" w:color="000000" w:sz="4" w:space="0"/>
              <w:right w:val="single" w:color="000000" w:sz="4" w:space="0"/>
            </w:tcBorders>
            <w:vAlign w:val="center"/>
          </w:tcPr>
          <w:p ns2:paraId="023F05EF">
            <w:pPr>
              <w:widowControl/>
              <w:spacing w:after="0" w:line="240" w:lineRule="auto"/>
              <w:ind w:firstLine="0" w:firstLineChars="0"/>
              <w:jc w:val="left"/>
              <w:textAlignment w:val="center"/>
              <w:rPr>
                <w:rFonts w:hint="eastAsia" w:ascii="Times New Roman" w:hAnsi="Times New Roman" w:eastAsia="宋体" w:cs="宋体"/>
                <w:szCs w:val="24"/>
                <ns2:ligatures ns2:val="none"/>
              </w:rPr>
            </w:pPr>
            <w:r>
              <w:rPr>
                <w:rFonts w:hint="eastAsia" w:ascii="Times New Roman" w:hAnsi="Times New Roman" w:eastAsia="宋体" w:cs="宋体"/>
                <w:szCs w:val="24"/>
                <ns2:ligatures ns2:val="none"/>
              </w:rPr>
              <w:t>装备环境工程通用要求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94DE381">
            <w:pPr>
              <w:widowControl/>
              <w:spacing w:after="0" w:line="240" w:lineRule="auto"/>
              <w:ind w:firstLine="0" w:firstLineChars="0"/>
              <w:jc w:val="left"/>
              <w:textAlignment w:val="center"/>
              <w:rPr>
                <w:rFonts w:hint="eastAsia"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2022</w:t>
            </w:r>
          </w:p>
        </w:tc>
      </w:tr>
      <w:tr ns2:paraId="7F33CAC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452E3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FA4FD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1362A-2007</w:t>
            </w:r>
          </w:p>
        </w:tc>
        <w:tc>
          <w:tcPr>
            <w:tcW w:w="2681" w:type="pct"/>
            <w:tcBorders>
              <w:top w:val="single" w:color="000000" w:sz="4" w:space="0"/>
              <w:left w:val="single" w:color="000000" w:sz="4" w:space="0"/>
              <w:bottom w:val="single" w:color="000000" w:sz="4" w:space="0"/>
              <w:right w:val="single" w:color="000000" w:sz="4" w:space="0"/>
            </w:tcBorders>
            <w:vAlign w:val="center"/>
          </w:tcPr>
          <w:p ns2:paraId="6883C85F">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军工产品定型程序和要求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2E46D7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2007</w:t>
            </w:r>
          </w:p>
        </w:tc>
      </w:tr>
      <w:tr ns2:paraId="5945C8F8">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0A8D03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7334BF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6387-2008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41B9FF0C">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武器装备研制项目专用规范编写规定</w:t>
            </w:r>
          </w:p>
        </w:tc>
        <w:tc>
          <w:tcPr>
            <w:tcW w:w="566" w:type="pct"/>
            <w:tcBorders>
              <w:top w:val="single" w:color="000000" w:sz="4" w:space="0"/>
              <w:left w:val="single" w:color="000000" w:sz="4" w:space="0"/>
              <w:bottom w:val="single" w:color="000000" w:sz="4" w:space="0"/>
              <w:right w:val="single" w:color="000000" w:sz="12" w:space="0"/>
            </w:tcBorders>
            <w:vAlign w:val="center"/>
          </w:tcPr>
          <w:p ns2:paraId="2B2D202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2008</w:t>
            </w:r>
          </w:p>
        </w:tc>
      </w:tr>
      <w:tr ns2:paraId="6AC14A8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8E1D49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ACD0A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GJB 907A-2006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4BA31DA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产品质量评审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58ACD3A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宋体"/>
                <w:bCs/>
                <w:szCs w:val="24"/>
                <ns2:ligatures ns2:val="none"/>
              </w:rPr>
              <w:t>2006</w:t>
            </w:r>
          </w:p>
        </w:tc>
      </w:tr>
      <w:tr ns2:paraId="369FFA9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B2CCA4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E8FB90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GJB</w:t>
            </w:r>
            <w:r>
              <w:rPr>
                <w:rFonts w:hint="eastAsia" w:ascii="Times New Roman" w:hAnsi="Times New Roman" w:eastAsia="宋体" w:cs="宋体"/>
                <w:kern w:val="0"/>
                <w:szCs w:val="24"/>
                <ns2:ligatures ns2:val="none"/>
              </w:rPr>
              <w:t>/</w:t>
            </w:r>
            <w:r>
              <w:rPr>
                <w:rFonts w:ascii="Times New Roman" w:hAnsi="Times New Roman" w:eastAsia="宋体" w:cs="宋体"/>
                <w:kern w:val="0"/>
                <w:szCs w:val="24"/>
                <ns2:ligatures ns2:val="none"/>
              </w:rPr>
              <w:t>Z 171-2013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504FE200">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宋体"/>
                <w:szCs w:val="24"/>
                <ns2:ligatures ns2:val="none"/>
              </w:rPr>
              <w:t>武器装备研制项目风险管理指南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D55F02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ascii="Times New Roman" w:hAnsi="Times New Roman" w:eastAsia="宋体" w:cs="宋体"/>
                <w:kern w:val="0"/>
                <w:szCs w:val="24"/>
                <ns2:ligatures ns2:val="none"/>
              </w:rPr>
              <w:t>2013</w:t>
            </w:r>
          </w:p>
        </w:tc>
      </w:tr>
      <w:tr ns2:paraId="354A1039">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43FA66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373DDE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GJB</w:t>
            </w:r>
            <w:r>
              <w:rPr>
                <w:rFonts w:hint="eastAsia" w:ascii="Times New Roman" w:hAnsi="Times New Roman" w:eastAsia="宋体" w:cs="Times New Roman"/>
                <w:szCs w:val="24"/>
                <w:lang w:val="en-US" w:eastAsia="zh-CN"/>
                <ns2:ligatures ns2:val="none"/>
              </w:rPr>
              <w:t xml:space="preserve"> </w:t>
            </w:r>
            <w:r>
              <w:rPr>
                <w:rFonts w:hint="eastAsia" w:ascii="Times New Roman" w:hAnsi="Times New Roman" w:eastAsia="宋体" w:cs="Times New Roman"/>
                <w:szCs w:val="24"/>
                <ns2:ligatures ns2:val="none"/>
              </w:rPr>
              <w:t>2824-1997</w:t>
            </w:r>
          </w:p>
        </w:tc>
        <w:tc>
          <w:tcPr>
            <w:tcW w:w="2681" w:type="pct"/>
            <w:tcBorders>
              <w:top w:val="single" w:color="000000" w:sz="4" w:space="0"/>
              <w:left w:val="single" w:color="000000" w:sz="4" w:space="0"/>
              <w:bottom w:val="single" w:color="000000" w:sz="4" w:space="0"/>
              <w:right w:val="single" w:color="000000" w:sz="4" w:space="0"/>
            </w:tcBorders>
            <w:vAlign w:val="center"/>
          </w:tcPr>
          <w:p ns2:paraId="6DA05366">
            <w:pPr>
              <w:widowControl/>
              <w:spacing w:after="0" w:line="240" w:lineRule="auto"/>
              <w:ind w:firstLine="0" w:firstLineChars="0"/>
              <w:jc w:val="left"/>
              <w:textAlignment w:val="center"/>
              <w:rPr>
                <w:rFonts w:ascii="Times New Roman" w:hAnsi="Times New Roman" w:eastAsia="宋体" w:cs="宋体"/>
                <w:szCs w:val="24"/>
                <ns2:ligatures ns2:val="none"/>
              </w:rPr>
            </w:pPr>
            <w:r>
              <w:rPr>
                <w:rFonts w:hint="eastAsia" w:ascii="Times New Roman" w:hAnsi="Times New Roman" w:eastAsia="宋体" w:cs="Times New Roman"/>
                <w:szCs w:val="24"/>
                <ns2:ligatures ns2:val="none"/>
              </w:rPr>
              <w:t>军用数据安全要求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650D952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ns2:ligatures ns2:val="none"/>
              </w:rPr>
              <w:t>1997</w:t>
            </w:r>
          </w:p>
        </w:tc>
      </w:tr>
      <w:tr ns2:paraId="54B111F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145F353">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20CFA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5236-2004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F92CF9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军用软件质量度量</w:t>
            </w:r>
          </w:p>
        </w:tc>
        <w:tc>
          <w:tcPr>
            <w:tcW w:w="566" w:type="pct"/>
            <w:tcBorders>
              <w:top w:val="single" w:color="000000" w:sz="4" w:space="0"/>
              <w:left w:val="single" w:color="000000" w:sz="4" w:space="0"/>
              <w:bottom w:val="single" w:color="000000" w:sz="4" w:space="0"/>
              <w:right w:val="single" w:color="000000" w:sz="12" w:space="0"/>
            </w:tcBorders>
            <w:vAlign w:val="center"/>
          </w:tcPr>
          <w:p ns2:paraId="7611C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22BE734">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2B7E35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9638AB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GJB/Z102A-2012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04A6B19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军用软件安全性设计指南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33CB7F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334B797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3D0577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5FAC72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5D9B6C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52A3C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2B6B2D9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F9C49E5">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1158A0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GJB/Z69-1994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0EE7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军用标准的选用和剪裁导则</w:t>
            </w:r>
          </w:p>
        </w:tc>
        <w:tc>
          <w:tcPr>
            <w:tcW w:w="566" w:type="pct"/>
            <w:tcBorders>
              <w:top w:val="single" w:color="000000" w:sz="4" w:space="0"/>
              <w:left w:val="single" w:color="000000" w:sz="4" w:space="0"/>
              <w:bottom w:val="single" w:color="000000" w:sz="4" w:space="0"/>
              <w:right w:val="single" w:color="000000" w:sz="12" w:space="0"/>
            </w:tcBorders>
            <w:vAlign w:val="center"/>
          </w:tcPr>
          <w:p ns2:paraId="7844A67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1994</w:t>
            </w:r>
          </w:p>
        </w:tc>
      </w:tr>
      <w:tr ns2:paraId="6CFCD59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23822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70DAFD8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1A4B876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01B807F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tr ns2:paraId="00AB4DE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534ED3D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6C7EBF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GJB/Z114A-2015</w:t>
            </w:r>
          </w:p>
        </w:tc>
        <w:tc>
          <w:tcPr>
            <w:tcW w:w="2681" w:type="pct"/>
            <w:tcBorders>
              <w:top w:val="single" w:color="000000" w:sz="4" w:space="0"/>
              <w:left w:val="single" w:color="000000" w:sz="4" w:space="0"/>
              <w:bottom w:val="single" w:color="000000" w:sz="4" w:space="0"/>
              <w:right w:val="single" w:color="000000" w:sz="4" w:space="0"/>
            </w:tcBorders>
            <w:vAlign w:val="center"/>
          </w:tcPr>
          <w:p ns2:paraId="0330972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产品标准化大纲编制指南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2FF78CA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2015</w:t>
            </w:r>
          </w:p>
        </w:tc>
      </w:tr>
      <w:tr ns2:paraId="5B1D52FB">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CB2FA4A">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553916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438C-2021</w:t>
            </w:r>
          </w:p>
        </w:tc>
        <w:tc>
          <w:tcPr>
            <w:tcW w:w="2681" w:type="pct"/>
            <w:tcBorders>
              <w:top w:val="single" w:color="000000" w:sz="4" w:space="0"/>
              <w:left w:val="single" w:color="000000" w:sz="4" w:space="0"/>
              <w:bottom w:val="single" w:color="000000" w:sz="4" w:space="0"/>
              <w:right w:val="single" w:color="000000" w:sz="4" w:space="0"/>
            </w:tcBorders>
            <w:vAlign w:val="center"/>
          </w:tcPr>
          <w:p ns2:paraId="76564B5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军用软件开发文档通用要求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0D6F4D91">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2021</w:t>
            </w:r>
          </w:p>
        </w:tc>
      </w:tr>
      <w:tr ns2:paraId="32984D7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2176B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704C35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1268A-2004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0AE271D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军用软件验收要求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4328B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0C24A48E">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2DDA59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276D10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2434A-2004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61DEF655">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军用软件产品评价</w:t>
            </w:r>
          </w:p>
        </w:tc>
        <w:tc>
          <w:tcPr>
            <w:tcW w:w="566" w:type="pct"/>
            <w:tcBorders>
              <w:top w:val="single" w:color="000000" w:sz="4" w:space="0"/>
              <w:left w:val="single" w:color="000000" w:sz="4" w:space="0"/>
              <w:bottom w:val="single" w:color="000000" w:sz="4" w:space="0"/>
              <w:right w:val="single" w:color="000000" w:sz="12" w:space="0"/>
            </w:tcBorders>
            <w:vAlign w:val="center"/>
          </w:tcPr>
          <w:p ns2:paraId="09318D9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33E1DEE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334962D7">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D0B977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2694-1996</w:t>
            </w:r>
          </w:p>
        </w:tc>
        <w:tc>
          <w:tcPr>
            <w:tcW w:w="2681" w:type="pct"/>
            <w:tcBorders>
              <w:top w:val="single" w:color="000000" w:sz="4" w:space="0"/>
              <w:left w:val="single" w:color="000000" w:sz="4" w:space="0"/>
              <w:bottom w:val="single" w:color="000000" w:sz="4" w:space="0"/>
              <w:right w:val="single" w:color="000000" w:sz="4" w:space="0"/>
            </w:tcBorders>
            <w:vAlign w:val="center"/>
          </w:tcPr>
          <w:p ns2:paraId="094BDA8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w:t>
            </w:r>
          </w:p>
        </w:tc>
        <w:tc>
          <w:tcPr>
            <w:tcW w:w="566" w:type="pct"/>
            <w:tcBorders>
              <w:top w:val="single" w:color="000000" w:sz="4" w:space="0"/>
              <w:left w:val="single" w:color="000000" w:sz="4" w:space="0"/>
              <w:bottom w:val="single" w:color="000000" w:sz="4" w:space="0"/>
              <w:right w:val="single" w:color="000000" w:sz="12" w:space="0"/>
            </w:tcBorders>
            <w:vAlign w:val="center"/>
          </w:tcPr>
          <w:p ns2:paraId="443D1D1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1996</w:t>
            </w:r>
          </w:p>
        </w:tc>
      </w:tr>
      <w:tr ns2:paraId="098A82E5">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5659239">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8781FC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3181a-2020</w:t>
            </w:r>
          </w:p>
        </w:tc>
        <w:tc>
          <w:tcPr>
            <w:tcW w:w="2681" w:type="pct"/>
            <w:tcBorders>
              <w:top w:val="single" w:color="000000" w:sz="4" w:space="0"/>
              <w:left w:val="single" w:color="000000" w:sz="4" w:space="0"/>
              <w:bottom w:val="single" w:color="000000" w:sz="4" w:space="0"/>
              <w:right w:val="single" w:color="000000" w:sz="4" w:space="0"/>
            </w:tcBorders>
            <w:vAlign w:val="center"/>
          </w:tcPr>
          <w:p ns2:paraId="3EF013C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军用软件支持环境选用要求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5F248A6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2020</w:t>
            </w:r>
          </w:p>
        </w:tc>
      </w:tr>
      <w:tr ns2:paraId="3EEC14E7">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633F5574">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12A9041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5234-2004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75864AB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军用软件验证和确认</w:t>
            </w:r>
          </w:p>
        </w:tc>
        <w:tc>
          <w:tcPr>
            <w:tcW w:w="566" w:type="pct"/>
            <w:tcBorders>
              <w:top w:val="single" w:color="000000" w:sz="4" w:space="0"/>
              <w:left w:val="single" w:color="000000" w:sz="4" w:space="0"/>
              <w:bottom w:val="single" w:color="000000" w:sz="4" w:space="0"/>
              <w:right w:val="single" w:color="000000" w:sz="12" w:space="0"/>
            </w:tcBorders>
            <w:vAlign w:val="center"/>
          </w:tcPr>
          <w:p ns2:paraId="4B132AE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7F49718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82DFB1F">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44CAAB9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5716-2006</w:t>
            </w:r>
          </w:p>
        </w:tc>
        <w:tc>
          <w:tcPr>
            <w:tcW w:w="2681" w:type="pct"/>
            <w:tcBorders>
              <w:top w:val="single" w:color="000000" w:sz="4" w:space="0"/>
              <w:left w:val="single" w:color="000000" w:sz="4" w:space="0"/>
              <w:bottom w:val="single" w:color="000000" w:sz="4" w:space="0"/>
              <w:right w:val="single" w:color="000000" w:sz="4" w:space="0"/>
            </w:tcBorders>
            <w:vAlign w:val="center"/>
          </w:tcPr>
          <w:p ns2:paraId="745EFB1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军用软件开发库、受控库和产品库通用要求</w:t>
            </w:r>
          </w:p>
        </w:tc>
        <w:tc>
          <w:tcPr>
            <w:tcW w:w="566" w:type="pct"/>
            <w:tcBorders>
              <w:top w:val="single" w:color="000000" w:sz="4" w:space="0"/>
              <w:left w:val="single" w:color="000000" w:sz="4" w:space="0"/>
              <w:bottom w:val="single" w:color="000000" w:sz="4" w:space="0"/>
              <w:right w:val="single" w:color="000000" w:sz="12" w:space="0"/>
            </w:tcBorders>
            <w:vAlign w:val="center"/>
          </w:tcPr>
          <w:p ns2:paraId="3879D16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2006</w:t>
            </w:r>
          </w:p>
        </w:tc>
      </w:tr>
      <w:tr ns2:paraId="7782A84C">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143D340">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AF5CEA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7708-2012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53A3A6E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军用数据库管理系统应用编程接口</w:t>
            </w:r>
          </w:p>
        </w:tc>
        <w:tc>
          <w:tcPr>
            <w:tcW w:w="566" w:type="pct"/>
            <w:tcBorders>
              <w:top w:val="single" w:color="000000" w:sz="4" w:space="0"/>
              <w:left w:val="single" w:color="000000" w:sz="4" w:space="0"/>
              <w:bottom w:val="single" w:color="000000" w:sz="4" w:space="0"/>
              <w:right w:val="single" w:color="000000" w:sz="12" w:space="0"/>
            </w:tcBorders>
            <w:vAlign w:val="center"/>
          </w:tcPr>
          <w:p ns2:paraId="4C38116B">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58B3A47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B443AE8">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AD5ED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8114-2013</w:t>
            </w:r>
          </w:p>
        </w:tc>
        <w:tc>
          <w:tcPr>
            <w:tcW w:w="2681" w:type="pct"/>
            <w:tcBorders>
              <w:top w:val="single" w:color="000000" w:sz="4" w:space="0"/>
              <w:left w:val="single" w:color="000000" w:sz="4" w:space="0"/>
              <w:bottom w:val="single" w:color="000000" w:sz="4" w:space="0"/>
              <w:right w:val="single" w:color="000000" w:sz="4" w:space="0"/>
            </w:tcBorders>
            <w:vAlign w:val="center"/>
          </w:tcPr>
          <w:p ns2:paraId="2799764A">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C/C++语言编程安全子集</w:t>
            </w:r>
          </w:p>
        </w:tc>
        <w:tc>
          <w:tcPr>
            <w:tcW w:w="566" w:type="pct"/>
            <w:tcBorders>
              <w:top w:val="single" w:color="000000" w:sz="4" w:space="0"/>
              <w:left w:val="single" w:color="000000" w:sz="4" w:space="0"/>
              <w:bottom w:val="single" w:color="000000" w:sz="4" w:space="0"/>
              <w:right w:val="single" w:color="000000" w:sz="12" w:space="0"/>
            </w:tcBorders>
            <w:vAlign w:val="center"/>
          </w:tcPr>
          <w:p ns2:paraId="4C89064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2013</w:t>
            </w:r>
          </w:p>
        </w:tc>
      </w:tr>
      <w:tr ns2:paraId="76BB8506">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DC5E87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57A87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141-2004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78277C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军用软件测试指南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3B8BF60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A5F069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7BC509D">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4404692">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142-2004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2140D7B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军用软件安全性分析指南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1AB35B2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5A40CF4D">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2C9F44C">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996C11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161-2012</w:t>
            </w:r>
          </w:p>
        </w:tc>
        <w:tc>
          <w:tcPr>
            <w:tcW w:w="2681" w:type="pct"/>
            <w:tcBorders>
              <w:top w:val="single" w:color="000000" w:sz="4" w:space="0"/>
              <w:left w:val="single" w:color="000000" w:sz="4" w:space="0"/>
              <w:bottom w:val="single" w:color="000000" w:sz="4" w:space="0"/>
              <w:right w:val="single" w:color="000000" w:sz="4" w:space="0"/>
            </w:tcBorders>
            <w:vAlign w:val="center"/>
          </w:tcPr>
          <w:p ns2:paraId="606BBC4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军用软件可靠性评估指南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6EF588E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2012</w:t>
            </w:r>
          </w:p>
        </w:tc>
      </w:tr>
      <w:tr ns2:paraId="6792E893">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163381D2">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63FECBB0">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467A-2008</w:t>
            </w:r>
          </w:p>
        </w:tc>
        <w:tc>
          <w:tcPr>
            <w:tcW w:w="2681" w:type="pct"/>
            <w:tcBorders>
              <w:top w:val="single" w:color="000000" w:sz="4" w:space="0"/>
              <w:left w:val="single" w:color="000000" w:sz="4" w:space="0"/>
              <w:bottom w:val="single" w:color="000000" w:sz="4" w:space="0"/>
              <w:right w:val="single" w:color="000000" w:sz="4" w:space="0"/>
            </w:tcBorders>
            <w:vAlign w:val="center"/>
          </w:tcPr>
          <w:p ns2:paraId="67F428F7">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生产提供过程质量控制</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34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2008</w:t>
            </w:r>
          </w:p>
        </w:tc>
      </w:tr>
      <w:tr ns2:paraId="7152C9A0">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4EBB2EA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2497E17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 1310A-2004</w:t>
            </w:r>
          </w:p>
        </w:tc>
        <w:tc>
          <w:tcPr>
            <w:tcW w:w="2681" w:type="pct"/>
            <w:tcBorders>
              <w:top w:val="single" w:color="000000" w:sz="4" w:space="0"/>
              <w:left w:val="single" w:color="000000" w:sz="4" w:space="0"/>
              <w:bottom w:val="single" w:color="000000" w:sz="4" w:space="0"/>
              <w:right w:val="single" w:color="000000" w:sz="4" w:space="0"/>
            </w:tcBorders>
            <w:vAlign w:val="center"/>
          </w:tcPr>
          <w:p ns2:paraId="1867E6CF">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设计评审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5170594">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2004</w:t>
            </w:r>
          </w:p>
        </w:tc>
      </w:tr>
      <w:tr ns2:paraId="1F8CB2CA">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731DB986">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38357779">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72-1995</w:t>
            </w:r>
          </w:p>
        </w:tc>
        <w:tc>
          <w:tcPr>
            <w:tcW w:w="2681" w:type="pct"/>
            <w:tcBorders>
              <w:top w:val="single" w:color="000000" w:sz="4" w:space="0"/>
              <w:left w:val="single" w:color="000000" w:sz="4" w:space="0"/>
              <w:bottom w:val="single" w:color="000000" w:sz="4" w:space="0"/>
              <w:right w:val="single" w:color="000000" w:sz="4" w:space="0"/>
            </w:tcBorders>
            <w:vAlign w:val="center"/>
          </w:tcPr>
          <w:p ns2:paraId="60FCC6B3">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可靠性维修性评审指南</w:t>
            </w:r>
          </w:p>
        </w:tc>
        <w:tc>
          <w:tcPr>
            <w:tcW w:w="566" w:type="pct"/>
            <w:tcBorders>
              <w:top w:val="single" w:color="000000" w:sz="4" w:space="0"/>
              <w:left w:val="single" w:color="000000" w:sz="4" w:space="0"/>
              <w:bottom w:val="single" w:color="000000" w:sz="4" w:space="0"/>
              <w:right w:val="single" w:color="000000" w:sz="12" w:space="0"/>
            </w:tcBorders>
            <w:vAlign w:val="center"/>
          </w:tcPr>
          <w:p ns2:paraId="03CCFBB8">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1995</w:t>
            </w:r>
          </w:p>
        </w:tc>
      </w:tr>
      <w:tr ns2:paraId="002361E2">
        <w:tblPrEx>
          <w:tblCellMar>
            <w:top w:w="0" w:type="dxa"/>
            <w:left w:w="108" w:type="dxa"/>
            <w:bottom w:w="0" w:type="dxa"/>
            <w:right w:w="108" w:type="dxa"/>
          </w:tblCellMar>
        </w:tblPrEx>
        <w:trPr>
          <w:trHeight w:val="600" w:hRule="atLeast"/>
          <w:jc w:val="center"/>
        </w:trPr>
        <w:tc>
          <w:tcPr>
            <w:tcW w:w="437" w:type="pct"/>
            <w:tcBorders>
              <w:top w:val="single" w:color="000000" w:sz="4" w:space="0"/>
              <w:left w:val="single" w:color="000000" w:sz="12" w:space="0"/>
              <w:bottom w:val="single" w:color="000000" w:sz="4" w:space="0"/>
              <w:right w:val="single" w:color="000000" w:sz="4" w:space="0"/>
            </w:tcBorders>
            <w:vAlign w:val="center"/>
          </w:tcPr>
          <w:p ns2:paraId="0B7AA9CE">
            <w:pPr>
              <w:numPr>
                <w:ilvl w:val="0"/>
                <w:numId w:val="13"/>
              </w:numPr>
              <w:spacing w:after="0" w:line="360" w:lineRule="auto"/>
              <w:ind w:left="-560" w:leftChars="0" w:firstLine="560" w:firstLineChars="0"/>
              <w:jc w:val="both"/>
              <w:textAlignment w:val="center"/>
              <w:rPr>
                <w:rFonts w:ascii="Times New Roman" w:hAnsi="Times New Roman" w:eastAsia="宋体" w:cs="Times New Roman"/>
                <w:szCs w:val="24"/>
                <w:lang w:bidi="ar"/>
                <ns2:ligatures ns2:val="none"/>
              </w:rPr>
            </w:pPr>
          </w:p>
        </w:tc>
        <w:tc>
          <w:tcPr>
            <w:tcW w:w="1315" w:type="pct"/>
            <w:tcBorders>
              <w:top w:val="single" w:color="000000" w:sz="4" w:space="0"/>
              <w:left w:val="single" w:color="000000" w:sz="4" w:space="0"/>
              <w:bottom w:val="single" w:color="000000" w:sz="4" w:space="0"/>
              <w:right w:val="single" w:color="000000" w:sz="4" w:space="0"/>
            </w:tcBorders>
            <w:vAlign w:val="center"/>
          </w:tcPr>
          <w:p ns2:paraId="097A030C">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GJB/Z 113-1998</w:t>
            </w:r>
          </w:p>
        </w:tc>
        <w:tc>
          <w:tcPr>
            <w:tcW w:w="2681" w:type="pct"/>
            <w:tcBorders>
              <w:top w:val="single" w:color="000000" w:sz="4" w:space="0"/>
              <w:left w:val="single" w:color="000000" w:sz="4" w:space="0"/>
              <w:bottom w:val="single" w:color="000000" w:sz="4" w:space="0"/>
              <w:right w:val="single" w:color="000000" w:sz="4" w:space="0"/>
            </w:tcBorders>
            <w:vAlign w:val="center"/>
          </w:tcPr>
          <w:p ns2:paraId="29D2E60E">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标准化评审</w:t>
            </w:r>
          </w:p>
        </w:tc>
        <w:tc>
          <w:tcPr>
            <w:tcW w:w="566" w:type="pct"/>
            <w:tcBorders>
              <w:top w:val="single" w:color="000000" w:sz="4" w:space="0"/>
              <w:left w:val="single" w:color="000000" w:sz="4" w:space="0"/>
              <w:bottom w:val="single" w:color="000000" w:sz="4" w:space="0"/>
              <w:right w:val="single" w:color="000000" w:sz="12" w:space="0"/>
            </w:tcBorders>
            <w:vAlign w:val="center"/>
          </w:tcPr>
          <w:p ns2:paraId="214C075D">
            <w:pPr>
              <w:widowControl/>
              <w:spacing w:after="0" w:line="240" w:lineRule="auto"/>
              <w:ind w:firstLine="0" w:firstLineChars="0"/>
              <w:jc w:val="left"/>
              <w:textAlignment w:val="center"/>
              <w:rPr>
                <w:rFonts w:ascii="Times New Roman" w:hAnsi="Times New Roman" w:eastAsia="宋体" w:cs="Times New Roman"/>
                <w:szCs w:val="24"/>
                <w:lang w:bidi="ar"/>
                <ns2:ligatures ns2:val="none"/>
              </w:rPr>
            </w:pPr>
            <w:r>
              <w:rPr>
                <w:rFonts w:hint="eastAsia" w:ascii="Times New Roman" w:hAnsi="Times New Roman" w:eastAsia="宋体" w:cs="Times New Roman"/>
                <w:szCs w:val="24"/>
                <w:lang w:bidi="ar"/>
                <ns2:ligatures ns2:val="none"/>
              </w:rPr>
              <w:t>1998</w:t>
            </w:r>
          </w:p>
        </w:tc>
      </w:tr>
      <w:bookmarkEnd w:id="11"/>
    </w:tbl>
    <w:p ns2:paraId="2496C3C2">
      <w:pPr>
        <w:numPr>
          <w:ilvl w:val="0"/>
          <w:numId w:val="0"/>
        </w:numPr>
        <w:spacing w:after="0" w:line="240" w:lineRule="auto"/>
        <w:ind w:leftChars="0"/>
        <w:jc w:val="both"/>
        <w:rPr>
          <w:rFonts w:hint="default" w:ascii="Times New Roman" w:hAnsi="Times New Roman" w:eastAsia="宋体" w:cs="Times New Roman"/>
          <w:color w:val="auto"/>
          <w:sz w:val="24"/>
          <w:szCs w:val="24"/>
          <w:lang w:val="en-US" w:eastAsia="zh-CN"/>
          <ns2:ligatures ns2:val="none"/>
        </w:rPr>
      </w:pPr>
    </w:p>
    <w:p ns2:paraId="2E5369EF">
      <w:pPr>
        <w:keepNext/>
        <w:keepLines/>
        <w:numPr>
          <w:ilvl w:val="0"/>
          <w:numId w:val="11"/>
        </w:numPr>
        <w:tabs>
          <w:tab w:val="left" w:pos="0"/>
        </w:tabs>
        <w:spacing w:line="360" w:lineRule="auto"/>
        <w:outlineLvl w:val="0"/>
        <w:rPr>
          <w:rFonts w:hint="eastAsia" w:ascii="Calibri" w:hAnsi="Calibri" w:eastAsia="黑体"/>
          <w:bCs/>
          <w:kern w:val="44"/>
          <w:sz w:val="30"/>
          <w:szCs w:val="44"/>
        </w:rPr>
      </w:pPr>
      <w:bookmarkStart w:id="12" w:name="_Toc31630"/>
      <w:r>
        <w:rPr>
          <w:rFonts w:hint="eastAsia" w:ascii="Calibri" w:hAnsi="Calibri" w:eastAsia="黑体"/>
          <w:bCs/>
          <w:kern w:val="44"/>
          <w:sz w:val="30"/>
          <w:szCs w:val="44"/>
        </w:rPr>
        <w:t>需求分析</w:t>
      </w:r>
      <w:bookmarkEnd w:id="12"/>
    </w:p>
    <w:p ns2:paraId="1D922D5B">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功能要求</w:t>
      </w:r>
    </w:p>
    <w:p>
      <w:pPr>
        <w:spacing w:line="360" w:lineRule="auto"/>
        <w:ind w:firstLine="480" w:firstLineChars="200"/>
        <w:rPr>
          <w:rFonts w:hint="eastAsia"/>
          <w:lang w:val="en-US" w:eastAsia="zh-CN"/>
        </w:rPr>
      </w:pPr>
      <w:r>
        <w:t xml:space="preserve">T001 标准符合性：核心显示与操作需符合IEC 61174-2015、IEC 62288-2024、GB/T 43053-2023；海图数据处理需符合IHO S-57 3.1版、IHO S-63 1.2版、IHO S-52 6.1版及IHO S-52 PresLib 4.0版标准。</w:t>
      </w:r>
    </w:p>
    <w:p>
      <w:pPr>
        <w:spacing w:line="360" w:lineRule="auto"/>
        <w:ind w:firstLine="480" w:firstLineChars="200"/>
        <w:rPr>
          <w:rFonts w:hint="eastAsia"/>
          <w:lang w:val="en-US" w:eastAsia="zh-CN"/>
        </w:rPr>
      </w:pPr>
      <w:r>
        <w:t xml:space="preserve">T002 接入并展示标准电子海图（S-57/S-63），支持海图自动匹配、选择、缩放、漫游、图层控制（基础/标准/全部），可开关显示特定要素。</w:t>
      </w:r>
    </w:p>
    <w:p>
      <w:pPr>
        <w:spacing w:line="360" w:lineRule="auto"/>
        <w:ind w:firstLine="480" w:firstLineChars="200"/>
        <w:rPr>
          <w:rFonts w:hint="eastAsia"/>
          <w:lang w:val="en-US" w:eastAsia="zh-CN"/>
        </w:rPr>
      </w:pPr>
      <w:r>
        <w:t xml:space="preserve">T003 支持IMO要求的多种配色模式（白天、黄昏、夜晚），夜间模式亮度需符合规范。</w:t>
      </w:r>
    </w:p>
    <w:p>
      <w:pPr>
        <w:spacing w:line="360" w:lineRule="auto"/>
        <w:ind w:firstLine="480" w:firstLineChars="200"/>
        <w:rPr>
          <w:rFonts w:hint="eastAsia"/>
          <w:lang w:val="en-US" w:eastAsia="zh-CN"/>
        </w:rPr>
      </w:pPr>
      <w:r>
        <w:t xml:space="preserve">T004 支持“正北向上”和“船艏向上”模式切换，以及“真实位移”和“相对位移”模式。</w:t>
      </w:r>
    </w:p>
    <w:p>
      <w:pPr>
        <w:spacing w:line="360" w:lineRule="auto"/>
        <w:ind w:firstLine="480" w:firstLineChars="200"/>
        <w:rPr>
          <w:rFonts w:hint="eastAsia"/>
          <w:lang w:val="en-US" w:eastAsia="zh-CN"/>
        </w:rPr>
      </w:pPr>
      <w:r>
        <w:t xml:space="preserve">T005 基于OpenGL技术实现雷达回波图像在电子海图上的实时叠加，集成并处理来自雷达、AIS、ARPA等导航设备的动态数据。</w:t>
      </w:r>
    </w:p>
    <w:p>
      <w:pPr>
        <w:spacing w:line="360" w:lineRule="auto"/>
        <w:ind w:firstLine="480" w:firstLineChars="200"/>
        <w:rPr>
          <w:rFonts w:hint="eastAsia"/>
          <w:lang w:val="en-US" w:eastAsia="zh-CN"/>
        </w:rPr>
      </w:pPr>
      <w:r>
        <w:t xml:space="preserve">T006 将AIS目标符号、雷达回波、ARPA跟踪目标与本船符号，准确叠加在电子海图上的相应地理位置。</w:t>
      </w:r>
    </w:p>
    <w:p>
      <w:pPr>
        <w:spacing w:line="360" w:lineRule="auto"/>
        <w:ind w:firstLine="480" w:firstLineChars="200"/>
        <w:rPr>
          <w:rFonts w:hint="eastAsia"/>
          <w:lang w:val="en-US" w:eastAsia="zh-CN"/>
        </w:rPr>
      </w:pPr>
      <w:r>
        <w:t xml:space="preserve">T007 可选显示AIS目标船舶的关键信息（航向、航速、船名、MMSI等）和ARPA跟踪预测信息。</w:t>
      </w:r>
    </w:p>
    <w:p>
      <w:pPr>
        <w:spacing w:line="360" w:lineRule="auto"/>
        <w:ind w:firstLine="480" w:firstLineChars="200"/>
        <w:rPr>
          <w:rFonts w:hint="eastAsia"/>
          <w:lang w:val="en-US" w:eastAsia="zh-CN"/>
        </w:rPr>
      </w:pPr>
      <w:r>
        <w:t xml:space="preserve">T008 支持叠加显示自定义GIS要素，如电子围栏、风险区域等。</w:t>
      </w:r>
    </w:p>
    <w:p>
      <w:pPr>
        <w:spacing w:line="360" w:lineRule="auto"/>
        <w:ind w:firstLine="480" w:firstLineChars="200"/>
        <w:rPr>
          <w:rFonts w:hint="eastAsia"/>
          <w:lang w:val="en-US" w:eastAsia="zh-CN"/>
        </w:rPr>
      </w:pPr>
      <w:r>
        <w:t xml:space="preserve">T009 可叠加显示潮汐、海流、气象信息以及海道测量局发布的临时通告（AIO等）。</w:t>
      </w:r>
    </w:p>
    <w:p>
      <w:pPr>
        <w:spacing w:line="360" w:lineRule="auto"/>
        <w:ind w:firstLine="480" w:firstLineChars="200"/>
        <w:rPr>
          <w:rFonts w:hint="eastAsia"/>
          <w:lang w:val="en-US" w:eastAsia="zh-CN"/>
        </w:rPr>
      </w:pPr>
      <w:r>
        <w:t xml:space="preserve">T010 支持手动或自动航线设计，允许灵活地添加、删除、拖动、排序航向点和航段。</w:t>
      </w:r>
    </w:p>
    <w:p>
      <w:pPr>
        <w:spacing w:line="360" w:lineRule="auto"/>
        <w:ind w:firstLine="480" w:firstLineChars="200"/>
        <w:rPr>
          <w:rFonts w:hint="eastAsia"/>
          <w:lang w:val="en-US" w:eastAsia="zh-CN"/>
        </w:rPr>
      </w:pPr>
      <w:r>
        <w:t xml:space="preserve">T011 自动执行航线安全检查，在规划阶段提示航线段是否穿过浅水、禁航区或接近危险物。</w:t>
      </w:r>
    </w:p>
    <w:p>
      <w:pPr>
        <w:spacing w:line="360" w:lineRule="auto"/>
        <w:ind w:firstLine="480" w:firstLineChars="200"/>
        <w:rPr>
          <w:rFonts w:hint="eastAsia"/>
          <w:lang w:val="en-US" w:eastAsia="zh-CN"/>
        </w:rPr>
      </w:pPr>
      <w:r>
        <w:t xml:space="preserve">T012 允许用户为航线设定安全参数，包括吃水、安全等深线、偏航阈值（XTD）、船舶尺寸等。</w:t>
      </w:r>
    </w:p>
    <w:p>
      <w:pPr>
        <w:spacing w:line="360" w:lineRule="auto"/>
        <w:ind w:firstLine="480" w:firstLineChars="200"/>
        <w:rPr>
          <w:rFonts w:hint="eastAsia"/>
          <w:lang w:val="en-US" w:eastAsia="zh-CN"/>
        </w:rPr>
      </w:pPr>
      <w:r>
        <w:t xml:space="preserve">T013 具备航行计算能力，包括两个地理位置间的真距离和方位、航行时间估算（ETA）。</w:t>
      </w:r>
    </w:p>
    <w:p>
      <w:pPr>
        <w:spacing w:line="360" w:lineRule="auto"/>
        <w:ind w:firstLine="480" w:firstLineChars="200"/>
        <w:rPr>
          <w:rFonts w:hint="eastAsia"/>
          <w:lang w:val="en-US" w:eastAsia="zh-CN"/>
        </w:rPr>
      </w:pPr>
      <w:r>
        <w:t xml:space="preserve">T014 实时叠加船舶位置（基于GPS/DGPS），连续监控船舶是否严格按照计划航线行驶。</w:t>
      </w:r>
    </w:p>
    <w:p>
      <w:pPr>
        <w:spacing w:line="360" w:lineRule="auto"/>
        <w:ind w:firstLine="480" w:firstLineChars="200"/>
        <w:rPr>
          <w:rFonts w:hint="eastAsia"/>
          <w:lang w:val="en-US" w:eastAsia="zh-CN"/>
        </w:rPr>
      </w:pPr>
      <w:r>
        <w:t xml:space="preserve">T015 具备连续记录并存储历史航迹、船位、速度、航向和报警事件的能力，用于航后分析和VDR备份。</w:t>
      </w:r>
    </w:p>
    <w:p>
      <w:pPr>
        <w:spacing w:line="360" w:lineRule="auto"/>
        <w:ind w:firstLine="480" w:firstLineChars="200"/>
        <w:rPr>
          <w:rFonts w:hint="eastAsia"/>
          <w:lang w:val="en-US" w:eastAsia="zh-CN"/>
        </w:rPr>
      </w:pPr>
      <w:r>
        <w:t xml:space="preserve">T016 允许用户输入船舶吃水和富裕水深，系统自动计算并设置安全等深线和安全轮廓线。</w:t>
      </w:r>
    </w:p>
    <w:p>
      <w:pPr>
        <w:spacing w:line="360" w:lineRule="auto"/>
        <w:ind w:firstLine="480" w:firstLineChars="200"/>
        <w:rPr>
          <w:rFonts w:hint="eastAsia"/>
          <w:lang w:val="en-US" w:eastAsia="zh-CN"/>
        </w:rPr>
      </w:pPr>
      <w:r>
        <w:t xml:space="preserve">T017 在海图上突出显示浅于安全等深线的水域（通常为蓝色），将安全水域显示为白色或其他安全色。</w:t>
      </w:r>
    </w:p>
    <w:p>
      <w:pPr>
        <w:spacing w:line="360" w:lineRule="auto"/>
        <w:ind w:firstLine="480" w:firstLineChars="200"/>
        <w:rPr>
          <w:rFonts w:hint="eastAsia"/>
          <w:lang w:val="en-US" w:eastAsia="zh-CN"/>
        </w:rPr>
      </w:pPr>
      <w:r>
        <w:t xml:space="preserve">T018 当本船或其安全轮廓线即将进入不安全水域时，系统需立即发出声光告警（防搁浅告警）。</w:t>
      </w:r>
    </w:p>
    <w:p>
      <w:pPr>
        <w:spacing w:line="360" w:lineRule="auto"/>
        <w:ind w:firstLine="480" w:firstLineChars="200"/>
        <w:rPr>
          <w:rFonts w:hint="eastAsia"/>
          <w:lang w:val="en-US" w:eastAsia="zh-CN"/>
        </w:rPr>
      </w:pPr>
      <w:r>
        <w:t xml:space="preserve">T019 当船舶即将穿越或进入预设的禁航区、限航区、港口报告区、或自定义电子围栏时，立即报警。</w:t>
      </w:r>
    </w:p>
    <w:p>
      <w:pPr>
        <w:spacing w:line="360" w:lineRule="auto"/>
        <w:ind w:firstLine="480" w:firstLineChars="200"/>
        <w:rPr>
          <w:rFonts w:hint="eastAsia"/>
          <w:lang w:val="en-US" w:eastAsia="zh-CN"/>
        </w:rPr>
      </w:pPr>
      <w:r>
        <w:t xml:space="preserve">T020 在船舶运动方向上，预测船舶未来安全矢量将接近孤立危险物或未知的浅水区时，触发报警。</w:t>
      </w:r>
    </w:p>
    <w:p>
      <w:pPr>
        <w:spacing w:line="360" w:lineRule="auto"/>
        <w:ind w:firstLine="480" w:firstLineChars="200"/>
        <w:rPr>
          <w:rFonts w:hint="eastAsia"/>
          <w:lang w:val="en-US" w:eastAsia="zh-CN"/>
        </w:rPr>
      </w:pPr>
      <w:r>
        <w:t xml:space="preserve">T021 根据AIS/雷达目标数据，提供CPA/TCPA（最近会遇点/时间计算），并在风险超过阈值时触发碰撞预警。</w:t>
      </w:r>
    </w:p>
    <w:p>
      <w:pPr>
        <w:spacing w:line="360" w:lineRule="auto"/>
        <w:ind w:firstLine="480" w:firstLineChars="200"/>
        <w:rPr>
          <w:rFonts w:hint="eastAsia"/>
          <w:lang w:val="en-US" w:eastAsia="zh-CN"/>
        </w:rPr>
      </w:pPr>
      <w:r>
        <w:t xml:space="preserve">T022 当船舶实时位置偏离计划航线超过设定的偏航阈值（XTD）时，立即发出告警。</w:t>
      </w:r>
    </w:p>
    <w:p>
      <w:pPr>
        <w:spacing w:line="360" w:lineRule="auto"/>
        <w:ind w:firstLine="480" w:firstLineChars="200"/>
        <w:rPr>
          <w:rFonts w:hint="eastAsia"/>
          <w:lang w:val="en-US" w:eastAsia="zh-CN"/>
        </w:rPr>
      </w:pPr>
      <w:r>
        <w:t xml:space="preserve">T023 对传感器故障（如GPS信号丢失、陀螺罗经数据异常）、海图更新延迟、电源切换等系统级故障发出告警。</w:t>
      </w:r>
    </w:p>
    <w:p>
      <w:pPr>
        <w:spacing w:line="360" w:lineRule="auto"/>
        <w:ind w:firstLine="480" w:firstLineChars="200"/>
        <w:rPr>
          <w:rFonts w:hint="eastAsia"/>
          <w:lang w:val="en-US" w:eastAsia="zh-CN"/>
        </w:rPr>
      </w:pPr>
      <w:r>
        <w:t xml:space="preserve">T024 遵循IMO/IHO规范，对报警进行优先级分类（紧急、警报、指示），并采用不同声光模式。</w:t>
      </w:r>
    </w:p>
    <w:p>
      <w:pPr>
        <w:spacing w:line="360" w:lineRule="auto"/>
        <w:ind w:firstLine="480" w:firstLineChars="200"/>
        <w:rPr>
          <w:rFonts w:hint="eastAsia"/>
          <w:lang w:val="en-US" w:eastAsia="zh-CN"/>
        </w:rPr>
      </w:pPr>
      <w:r>
        <w:t xml:space="preserve">T025 提供告警/预警信息列表，允许船员确认、消除告警。</w:t>
      </w:r>
    </w:p>
    <w:p>
      <w:pPr>
        <w:spacing w:line="360" w:lineRule="auto"/>
        <w:ind w:firstLine="480" w:firstLineChars="200"/>
        <w:rPr>
          <w:rFonts w:hint="eastAsia"/>
          <w:lang w:val="en-US" w:eastAsia="zh-CN"/>
        </w:rPr>
      </w:pPr>
      <w:r>
        <w:t xml:space="preserve">T026 提供直观的图形化界面，菜单层级简洁明了，支持常用功能快捷键访问。</w:t>
      </w:r>
    </w:p>
    <w:p>
      <w:pPr>
        <w:spacing w:line="360" w:lineRule="auto"/>
        <w:ind w:firstLine="480" w:firstLineChars="200"/>
        <w:rPr>
          <w:rFonts w:hint="eastAsia"/>
          <w:lang w:val="en-US" w:eastAsia="zh-CN"/>
        </w:rPr>
      </w:pPr>
      <w:r>
        <w:t xml:space="preserve">T027 软件界面需适配高分辨率显示，支持通过软件指令调节背景亮度以适应夜间模式。</w:t>
      </w:r>
    </w:p>
    <w:p>
      <w:pPr>
        <w:spacing w:line="360" w:lineRule="auto"/>
        <w:ind w:firstLine="480" w:firstLineChars="200"/>
        <w:rPr>
          <w:rFonts w:hint="eastAsia"/>
          <w:lang w:val="en-US" w:eastAsia="zh-CN"/>
        </w:rPr>
      </w:pPr>
      <w:r>
        <w:t xml:space="preserve">T028 对删除航线、修改安全参数等重要操作，需弹出确认对话框，要求船员进行二次确认，防止误操作。</w:t>
      </w:r>
    </w:p>
    <w:p>
      <w:pPr>
        <w:spacing w:line="360" w:lineRule="auto"/>
        <w:ind w:firstLine="480" w:firstLineChars="200"/>
        <w:rPr>
          <w:rFonts w:hint="eastAsia"/>
          <w:lang w:val="en-US" w:eastAsia="zh-CN"/>
        </w:rPr>
      </w:pPr>
      <w:r>
        <w:t xml:space="preserve">T029 跨平台兼容性：软件必须支持跨架构与跨操作系统部署，具体包括硬件平台（龙芯、飞腾、瑞芯微）和操作系统（麒麟、Ubuntu），并保证长期稳定运行。</w:t>
      </w:r>
    </w:p>
    <w:p>
      <w:pPr>
        <w:spacing w:line="360" w:lineRule="auto"/>
        <w:ind w:firstLine="480" w:firstLineChars="200"/>
        <w:rPr>
          <w:rFonts w:hint="eastAsia"/>
          <w:lang w:val="en-US" w:eastAsia="zh-CN"/>
        </w:rPr>
      </w:pPr>
      <w:r>
        <w:t xml:space="preserve">T030 多设备协同：软件架构需支持多台设备按优先级运行。</w:t>
      </w:r>
    </w:p>
    <w:p>
      <w:pPr>
        <w:spacing w:line="360" w:lineRule="auto"/>
        <w:ind w:firstLine="480" w:firstLineChars="200"/>
        <w:rPr>
          <w:rFonts w:hint="eastAsia"/>
          <w:lang w:val="en-US" w:eastAsia="zh-CN"/>
        </w:rPr>
      </w:pPr>
      <w:r>
        <w:t xml:space="preserve">T031 采用模块化软件架构，预留标准数据接口，支持后续接入新型号导航传感器或功能模块。</w:t>
      </w:r>
    </w:p>
    <w:p>
      <w:pPr>
        <w:spacing w:line="360" w:lineRule="auto"/>
        <w:ind w:firstLine="480" w:firstLineChars="200"/>
        <w:rPr>
          <w:rFonts w:hint="eastAsia"/>
          <w:lang w:val="en-US" w:eastAsia="zh-CN"/>
        </w:rPr>
      </w:pPr>
      <w:r>
        <w:t xml:space="preserve">T032 具备接收、解析和应用官方发布的S-63加密格式海图更新数据的能力，并生成更新记录。</w:t>
      </w:r>
    </w:p>
    <w:p>
      <w:pPr>
        <w:spacing w:line="360" w:lineRule="auto"/>
        <w:ind w:firstLine="480" w:firstLineChars="200"/>
        <w:rPr>
          <w:rFonts w:hint="eastAsia"/>
          <w:lang w:val="en-US" w:eastAsia="zh-CN"/>
        </w:rPr>
      </w:pPr>
      <w:r>
        <w:t xml:space="preserve">T033 定期自动备份系统内部存储结构（SENC）和所有航行记录，确保数据安全。</w:t>
      </w:r>
    </w:p>
    <w:p>
      <w:pPr>
        <w:spacing w:line="360" w:lineRule="auto"/>
        <w:ind w:firstLine="480" w:firstLineChars="200"/>
        <w:rPr>
          <w:rFonts w:hint="eastAsia"/>
          <w:lang w:val="en-US" w:eastAsia="zh-CN"/>
        </w:rPr>
      </w:pPr>
      <w:r>
        <w:t xml:space="preserve">T034 软件接口需遵循NMEA0183/2000协议与船载设备进行数据通信。</w:t>
      </w:r>
    </w:p>
    <w:p>
      <w:pPr>
        <w:spacing w:line="360" w:lineRule="auto"/>
        <w:ind w:firstLine="480" w:firstLineChars="200"/>
        <w:rPr>
          <w:rFonts w:hint="eastAsia"/>
          <w:lang w:val="en-US" w:eastAsia="zh-CN"/>
        </w:rPr>
      </w:pPr>
      <w:r>
        <w:t xml:space="preserve">T035 安全告警与风险接口：操作过程中提供及时的视觉、听觉反馈。如点击按钮后，按钮会有颜色变化或轻微震动反馈；执行操作成功或失败时，会通过不同的提示音和屏幕提示告知船员。对于重要操作，如删除航线，会弹出确认对话框，要求船员二次确认，防止误操作。</w:t>
      </w:r>
    </w:p>
    <w:p>
      <w:pPr>
        <w:spacing w:line="360" w:lineRule="auto"/>
        <w:ind w:firstLine="480" w:firstLineChars="200"/>
        <w:rPr>
          <w:rFonts w:hint="eastAsia"/>
          <w:lang w:val="en-US" w:eastAsia="zh-CN"/>
        </w:rPr>
      </w:pPr>
      <w:r>
        <w:t xml:space="preserve">T036 航线规划与监控接口：航线规划功能可通过点击特定图标，在海图上进行航点绘制和编辑。采用直观图形化界面，通过菜单、按钮、图标等元素，实现对电子海图显示与信息系统的各项操作。菜单层级简洁明了，方便船员快速找到所需功能；</w:t>
      </w:r>
    </w:p>
    <w:p>
      <w:pPr>
        <w:spacing w:line="360" w:lineRule="auto"/>
        <w:ind w:firstLine="480" w:firstLineChars="200"/>
        <w:rPr>
          <w:rFonts w:hint="eastAsia"/>
          <w:lang w:val="en-US" w:eastAsia="zh-CN"/>
        </w:rPr>
      </w:pPr>
      <w:r>
        <w:t xml:space="preserve">T037 数据库数据读写接口：海图底图存储或载遵循IHO S-57标准，实现与电子海图数据（ENC）的交互，将ENC数据转换为系统内部存储结构（SENC）。支持官方发布的海图更新数据（如S-63加密格式）的接收、解析和应用，确保海图信息的及时性和准确性。</w:t>
      </w:r>
    </w:p>
    <w:p>
      <w:pPr>
        <w:spacing w:line="360" w:lineRule="auto"/>
        <w:ind w:firstLine="480" w:firstLineChars="200"/>
        <w:rPr>
          <w:rFonts w:hint="eastAsia"/>
          <w:lang w:val="en-US" w:eastAsia="zh-CN"/>
        </w:rPr>
      </w:pPr>
      <w:r>
        <w:t xml:space="preserve">T038 海图显示与态势融合接口：采用直观图形化界面，通过菜单、按钮、图标等元素，实现对电子海图显示与信息系统的各项操作。菜单层级简洁明了，方便船员快速找到所需功能；按钮和图标设计符合人体工程学，便于点击和识别。例如，按钮和图标设计符合人体工程学，便于点击和识别。例如，航线规划功能可通过点击特定图标，在海图上进行航点绘制和编辑。</w:t>
      </w:r>
    </w:p>
    <w:p>
      <w:pPr>
        <w:spacing w:line="360" w:lineRule="auto"/>
        <w:ind w:firstLine="480" w:firstLineChars="200"/>
        <w:rPr>
          <w:rFonts w:hint="eastAsia"/>
          <w:lang w:val="en-US" w:eastAsia="zh-CN"/>
        </w:rPr>
      </w:pPr>
      <w:r>
        <w:t xml:space="preserve">T039 外部数据与文件系统：支持与外部设备（如USB存储设备、便携式电脑）的数据交换，便于海图数据的备份、航线文件的导入导出。采用通用的数据格式（如CSV、XML），确保与其他系统的数据兼容性。例如，船员可将规划好的航线导出为CSV文件，通过USB存储设备传输到其他船舶的电子海图显示与信息系统系统中。</w:t>
      </w:r>
    </w:p>
    <w:p>
      <w:pPr>
        <w:spacing w:line="360" w:lineRule="auto"/>
        <w:ind w:firstLine="480" w:firstLineChars="200"/>
        <w:rPr>
          <w:rFonts w:hint="eastAsia"/>
          <w:lang w:val="en-US" w:eastAsia="zh-CN"/>
        </w:rPr>
      </w:pPr>
      <w:r>
        <w:t xml:space="preserve">T040 传感器与导航设备：与定位系统（如GPS、北斗）、电罗经、计程仪等设备进行数据通信，接收船舶的位置、航向、速度等信息。采用NMEA 0183或NMEA 2000等标准协议，实现数据的稳定传输和解析。例如，通过NMEA 0183协议接收GPS设备发送的船位数据，并在海图上准确显示船舶实时位置。新增与BNWAS（桥楼航行值班报警系统）、VDR（航行数据记录仪）、…</w:t>
      </w:r>
    </w:p>
    <w:p>
      <w:pPr>
        <w:spacing w:line="360" w:lineRule="auto"/>
        <w:ind w:firstLine="480" w:firstLineChars="200"/>
        <w:rPr>
          <w:rFonts w:hint="eastAsia"/>
          <w:lang w:val="en-US" w:eastAsia="zh-CN"/>
        </w:rPr>
      </w:pPr>
      <w:r>
        <w:t xml:space="preserve">T041 人机交互与控制HMI：支持多种输入方式，如触摸屏、鼠标、键盘、轨迹球等。触摸屏操作直观便捷，适合快速调整显示参数或选择功能；鼠标和键盘则便于进行复杂的文字输入和精确操作，如输入港口名称进行搜索。</w:t>
      </w:r>
    </w:p>
    <w:p ns2:paraId="4EA3BFA0">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性能要求</w:t>
      </w:r>
    </w:p>
    <w:p>
      <w:pPr>
        <w:spacing w:line="360" w:lineRule="auto"/>
        <w:ind w:firstLine="480" w:firstLineChars="200"/>
        <w:rPr>
          <w:rFonts w:hint="eastAsia"/>
          <w:lang w:val="en-US" w:eastAsia="zh-CN"/>
        </w:rPr>
      </w:pPr>
      <w:r>
        <w:t xml:space="preserve">P001 1）一般操作响应时间（数据查阅、图表显示等操作）：＜2s；</w:t>
      </w:r>
    </w:p>
    <w:p>
      <w:pPr>
        <w:spacing w:line="360" w:lineRule="auto"/>
        <w:ind w:firstLine="480" w:firstLineChars="200"/>
        <w:rPr>
          <w:rFonts w:hint="eastAsia"/>
          <w:lang w:val="en-US" w:eastAsia="zh-CN"/>
        </w:rPr>
      </w:pPr>
      <w:r>
        <w:t xml:space="preserve">P002 2）系统初始化时间：＜10s；</w:t>
      </w:r>
    </w:p>
    <w:p>
      <w:pPr>
        <w:spacing w:line="360" w:lineRule="auto"/>
        <w:ind w:firstLine="480" w:firstLineChars="200"/>
        <w:rPr>
          <w:rFonts w:hint="eastAsia"/>
          <w:lang w:val="en-US" w:eastAsia="zh-CN"/>
        </w:rPr>
      </w:pPr>
      <w:r>
        <w:t xml:space="preserve">P003 3）一般数据查询时间：＜5s；</w:t>
      </w:r>
    </w:p>
    <w:p>
      <w:pPr>
        <w:spacing w:line="360" w:lineRule="auto"/>
        <w:ind w:firstLine="480" w:firstLineChars="200"/>
        <w:rPr>
          <w:rFonts w:hint="eastAsia"/>
          <w:lang w:val="en-US" w:eastAsia="zh-CN"/>
        </w:rPr>
      </w:pPr>
      <w:r>
        <w:t xml:space="preserve">P004 4）一般数据汇总时间：&lt;10s；</w:t>
      </w:r>
    </w:p>
    <w:p>
      <w:pPr>
        <w:spacing w:line="360" w:lineRule="auto"/>
        <w:ind w:firstLine="480" w:firstLineChars="200"/>
        <w:rPr>
          <w:rFonts w:hint="eastAsia"/>
          <w:lang w:val="en-US" w:eastAsia="zh-CN"/>
        </w:rPr>
      </w:pPr>
      <w:r>
        <w:t xml:space="preserve">P005 5）指令响应率：100%；</w:t>
      </w:r>
    </w:p>
    <w:p>
      <w:pPr>
        <w:spacing w:line="360" w:lineRule="auto"/>
        <w:ind w:firstLine="480" w:firstLineChars="200"/>
        <w:rPr>
          <w:rFonts w:hint="eastAsia"/>
          <w:lang w:val="en-US" w:eastAsia="zh-CN"/>
        </w:rPr>
      </w:pPr>
      <w:r>
        <w:t xml:space="preserve">P006 6）系统服务稳定性：99%；</w:t>
      </w:r>
    </w:p>
    <w:p>
      <w:pPr>
        <w:spacing w:line="360" w:lineRule="auto"/>
        <w:ind w:firstLine="480" w:firstLineChars="200"/>
        <w:rPr>
          <w:rFonts w:hint="eastAsia"/>
          <w:lang w:val="en-US" w:eastAsia="zh-CN"/>
        </w:rPr>
      </w:pPr>
      <w:r>
        <w:t xml:space="preserve">P007 7）特殊操作超过该时间则需要给予用户明确的等待时间或进度条提示。</w:t>
      </w:r>
    </w:p>
    <w:p ns2:paraId="36009ED4">
      <w:pPr>
        <w:keepNext/>
        <w:keepLines/>
        <w:numPr>
          <w:ilvl w:val="1"/>
          <w:numId w:val="11"/>
        </w:numPr>
        <w:tabs>
          <w:tab w:val="left" w:pos="19"/>
        </w:tabs>
        <w:spacing w:before="140" w:after="140" w:line="360" w:lineRule="auto"/>
        <w:outlineLvl w:val="1"/>
        <w:rPr>
          <w:rFonts w:hint="eastAsia" w:ascii="黑体" w:hAnsi="黑体" w:eastAsia="黑体" w:cs="黑体"/>
          <w:sz w:val="28"/>
          <w:szCs w:val="32"/>
          <w:lang w:val="en-US" w:eastAsia="zh-CN"/>
        </w:rPr>
      </w:pPr>
      <w:r>
        <w:rPr>
          <w:rFonts w:hint="eastAsia" w:ascii="黑体" w:hAnsi="黑体" w:eastAsia="黑体" w:cs="黑体"/>
          <w:sz w:val="28"/>
          <w:szCs w:val="32"/>
          <w:lang w:val="en-US" w:eastAsia="zh-CN"/>
        </w:rPr>
        <w:t>通用质量特性要求</w:t>
      </w:r>
    </w:p>
    <w:p>
      <w:pPr>
        <w:spacing w:line="360" w:lineRule="auto"/>
        <w:ind w:firstLine="480" w:firstLineChars="200"/>
        <w:rPr>
          <w:rFonts w:hint="eastAsia"/>
          <w:lang w:val="en-US" w:eastAsia="zh-CN"/>
        </w:rPr>
      </w:pPr>
      <w:r>
        <w:t xml:space="preserve">Q001 IEC 61174-2015海上导航和无线电通信设备及系统 电子海图显示和信息系统（ECDIS）</w:t>
      </w:r>
    </w:p>
    <w:p>
      <w:pPr>
        <w:spacing w:line="360" w:lineRule="auto"/>
        <w:ind w:firstLine="480" w:firstLineChars="200"/>
        <w:rPr>
          <w:rFonts w:hint="eastAsia"/>
          <w:lang w:val="en-US" w:eastAsia="zh-CN"/>
        </w:rPr>
      </w:pPr>
      <w:r>
        <w:t xml:space="preserve">Q002 除功能性要求外，还对电子海图显示与信息系统的非功能性要求（如可靠性、安全性、保障性、维修性、测试性、环境适应性等）作出了详细规定。以下是基于标准的核心非功能性要求的详细描述：</w:t>
      </w:r>
    </w:p>
    <w:p>
      <w:pPr>
        <w:spacing w:line="360" w:lineRule="auto"/>
        <w:ind w:firstLine="480" w:firstLineChars="200"/>
        <w:rPr>
          <w:rFonts w:hint="eastAsia"/>
          <w:lang w:val="en-US" w:eastAsia="zh-CN"/>
        </w:rPr>
      </w:pPr>
      <w:r>
        <w:t xml:space="preserve">Q003 海图数据加载准确完整，海图初始化时间&lt;=8S，海图响应时间&lt;=2S；航线安全检查结果准确率高于99%；存储介质可靠；接口通信具备错误校验和自动重连机制，以保证数据链路的可靠</w:t>
      </w:r>
    </w:p>
    <w:p>
      <w:pPr>
        <w:spacing w:line="360" w:lineRule="auto"/>
        <w:ind w:firstLine="480" w:firstLineChars="200"/>
        <w:rPr>
          <w:rFonts w:hint="eastAsia"/>
          <w:lang w:val="en-US" w:eastAsia="zh-CN"/>
        </w:rPr>
      </w:pPr>
      <w:r>
        <w:t xml:space="preserve">Q004 系统部署运行软硬件环境满足全军统一国产化要求。</w:t>
      </w:r>
    </w:p>
    <w:p>
      <w:pPr>
        <w:spacing w:line="360" w:lineRule="auto"/>
        <w:ind w:firstLine="480" w:firstLineChars="200"/>
        <w:rPr>
          <w:rFonts w:hint="eastAsia"/>
          <w:lang w:val="en-US" w:eastAsia="zh-CN"/>
        </w:rPr>
      </w:pPr>
      <w:r>
        <w:t xml:space="preserve">Q005 系统上线运行前必须进行整体安全性测试，并提供安全测试报告；系统管理人员必须进行严格培训，能熟练进行系统管理；</w:t>
      </w:r>
    </w:p>
    <w:p>
      <w:pPr>
        <w:spacing w:line="360" w:lineRule="auto"/>
        <w:ind w:firstLine="480" w:firstLineChars="200"/>
        <w:rPr>
          <w:rFonts w:hint="eastAsia"/>
          <w:lang w:val="en-US" w:eastAsia="zh-CN"/>
        </w:rPr>
      </w:pPr>
      <w:r>
        <w:t xml:space="preserve">Q006 对访问用户按照岗位业务进行灵活的权限设计，建立严格的授权机制；严禁在正式运行的系统与数据库中进行测试操作。</w:t>
      </w:r>
    </w:p>
    <w:p>
      <w:pPr>
        <w:spacing w:line="360" w:lineRule="auto"/>
        <w:ind w:firstLine="480" w:firstLineChars="200"/>
        <w:rPr>
          <w:rFonts w:hint="eastAsia"/>
          <w:lang w:val="en-US" w:eastAsia="zh-CN"/>
        </w:rPr>
      </w:pPr>
      <w:r>
        <w:t xml:space="preserve">Q007 支持按照军用计算机网络安全防护标准进行网络软硬件部署配置。</w:t>
      </w:r>
    </w:p>
    <w:p>
      <w:pPr>
        <w:spacing w:line="360" w:lineRule="auto"/>
        <w:ind w:firstLine="480" w:firstLineChars="200"/>
        <w:rPr>
          <w:rFonts w:hint="eastAsia"/>
          <w:lang w:val="en-US" w:eastAsia="zh-CN"/>
        </w:rPr>
      </w:pPr>
      <w:r>
        <w:t xml:space="preserve">Q008 软件随主机设备移交时，应同时移交用户使用手册。软件移交后，需要配合联试和使用进行维护，对软件的更改做好记录，同时需保持文档与代码的可追溯性和一致性。</w:t>
      </w:r>
    </w:p>
    <w:p>
      <w:pPr>
        <w:spacing w:line="360" w:lineRule="auto"/>
        <w:ind w:firstLine="480" w:firstLineChars="200"/>
        <w:rPr>
          <w:rFonts w:hint="eastAsia"/>
          <w:lang w:val="en-US" w:eastAsia="zh-CN"/>
        </w:rPr>
      </w:pPr>
      <w:r>
        <w:t xml:space="preserve">Q009 功能模块（如数据接入、告警管理、系统配置等）之间须具有定义清晰、稳定的接口；</w:t>
      </w:r>
    </w:p>
    <w:p>
      <w:pPr>
        <w:spacing w:line="360" w:lineRule="auto"/>
        <w:ind w:firstLine="480" w:firstLineChars="200"/>
        <w:rPr>
          <w:rFonts w:hint="eastAsia"/>
          <w:lang w:val="en-US" w:eastAsia="zh-CN"/>
        </w:rPr>
      </w:pPr>
      <w:r>
        <w:t xml:space="preserve">Q010 MTTR（平均维修时间）：≤0.5小时。</w:t>
      </w:r>
    </w:p>
    <w:p>
      <w:pPr>
        <w:spacing w:line="360" w:lineRule="auto"/>
        <w:ind w:firstLine="480" w:firstLineChars="200"/>
        <w:rPr>
          <w:rFonts w:hint="eastAsia"/>
          <w:lang w:val="en-US" w:eastAsia="zh-CN"/>
        </w:rPr>
      </w:pPr>
      <w:r>
        <w:t xml:space="preserve">Q011 系统及其各模块在设计和实现时须充分考虑可测试性，包括提供必要的测试接口或机制，支持自动化测试的实施，以便于进行有效的单元测试、集成测试、系统测试和验收测试。</w:t>
      </w:r>
    </w:p>
    <w:p>
      <w:pPr>
        <w:spacing w:line="360" w:lineRule="auto"/>
        <w:ind w:firstLine="480" w:firstLineChars="200"/>
        <w:rPr>
          <w:rFonts w:hint="eastAsia"/>
          <w:lang w:val="en-US" w:eastAsia="zh-CN"/>
        </w:rPr>
      </w:pPr>
      <w:r>
        <w:t xml:space="preserve">Q012 软件运行环境：硬件平台（龙芯、飞腾、瑞芯微）和系统（麒麟、Ubuntu）。</w:t>
      </w:r>
    </w:p>
    <w:p>
      <w:pPr>
        <w:spacing w:line="360" w:lineRule="auto"/>
        <w:ind w:firstLine="480" w:firstLineChars="200"/>
        <w:rPr>
          <w:rFonts w:hint="eastAsia"/>
          <w:lang w:val="en-US" w:eastAsia="zh-CN"/>
        </w:rPr>
      </w:pPr>
      <w:r>
        <w:t xml:space="preserve">Q013 需求标识符：DZHT_2025_DesignRestrict。</w:t>
      </w:r>
    </w:p>
    <w:p>
      <w:pPr>
        <w:spacing w:line="360" w:lineRule="auto"/>
        <w:ind w:firstLine="480" w:firstLineChars="200"/>
        <w:rPr>
          <w:rFonts w:hint="eastAsia"/>
          <w:lang w:val="en-US" w:eastAsia="zh-CN"/>
        </w:rPr>
      </w:pPr>
      <w:r>
        <w:t xml:space="preserve">Q014 电子海图显示与信息系统的设计约束如下：</w:t>
      </w:r>
    </w:p>
    <w:p>
      <w:pPr>
        <w:spacing w:line="360" w:lineRule="auto"/>
        <w:ind w:firstLine="480" w:firstLineChars="200"/>
        <w:rPr>
          <w:rFonts w:hint="eastAsia"/>
          <w:lang w:val="en-US" w:eastAsia="zh-CN"/>
        </w:rPr>
      </w:pPr>
      <w:r>
        <w:t xml:space="preserve">Q015 本项目研制工作的开展必须严格遵守相关保密规定；</w:t>
      </w:r>
    </w:p>
    <w:p>
      <w:pPr>
        <w:spacing w:line="360" w:lineRule="auto"/>
        <w:ind w:firstLine="480" w:firstLineChars="200"/>
        <w:rPr>
          <w:rFonts w:hint="eastAsia"/>
          <w:lang w:val="en-US" w:eastAsia="zh-CN"/>
        </w:rPr>
      </w:pPr>
      <w:r>
        <w:t xml:space="preserve">Q016 本软件支持用户操作界面与显示，采用C++编程语言；</w:t>
      </w:r>
    </w:p>
    <w:p>
      <w:pPr>
        <w:spacing w:line="360" w:lineRule="auto"/>
        <w:ind w:firstLine="480" w:firstLineChars="200"/>
        <w:rPr>
          <w:rFonts w:hint="eastAsia"/>
          <w:lang w:val="en-US" w:eastAsia="zh-CN"/>
        </w:rPr>
      </w:pPr>
      <w:r>
        <w:t xml:space="preserve">Q017 软件采用分层结构和模块化设计，设计是充分考虑继承性、灵活性和可维护性。</w:t>
      </w:r>
    </w:p>
    <w:p>
      <w:pPr>
        <w:spacing w:line="360" w:lineRule="auto"/>
        <w:ind w:firstLine="480" w:firstLineChars="200"/>
        <w:rPr>
          <w:rFonts w:hint="eastAsia"/>
          <w:lang w:val="en-US" w:eastAsia="zh-CN"/>
        </w:rPr>
      </w:pPr>
      <w:r>
        <w:t xml:space="preserve">Q018 乙方应当接受甲方质量体系及客户代表机构的监督和评价，应当确保甲方及经甲方同意的</w:t>
      </w:r>
    </w:p>
    <w:p>
      <w:pPr>
        <w:spacing w:line="360" w:lineRule="auto"/>
        <w:ind w:firstLine="480" w:firstLineChars="200"/>
        <w:rPr>
          <w:rFonts w:hint="eastAsia"/>
          <w:lang w:val="en-US" w:eastAsia="zh-CN"/>
        </w:rPr>
      </w:pPr>
      <w:r>
        <w:t xml:space="preserve">Q019 有关方有权进入与本规格书有关现场，开展过程及产品质量监督，以验证乙方对规格书要求的</w:t>
      </w:r>
    </w:p>
    <w:p>
      <w:pPr>
        <w:spacing w:line="360" w:lineRule="auto"/>
        <w:ind w:firstLine="480" w:firstLineChars="200"/>
        <w:rPr>
          <w:rFonts w:hint="eastAsia"/>
          <w:lang w:val="en-US" w:eastAsia="zh-CN"/>
        </w:rPr>
      </w:pPr>
      <w:r>
        <w:t xml:space="preserve">Q020 遵守情况，乙方应当提供必要的数据、记录、文件等资源支持。</w:t>
      </w:r>
    </w:p>
    <w:p>
      <w:pPr>
        <w:spacing w:line="360" w:lineRule="auto"/>
        <w:ind w:firstLine="480" w:firstLineChars="200"/>
        <w:rPr>
          <w:rFonts w:hint="eastAsia"/>
          <w:lang w:val="en-US" w:eastAsia="zh-CN"/>
        </w:rPr>
      </w:pPr>
      <w:r>
        <w:t xml:space="preserve">Q021 甲乙双方应当在产品检测评价标准、缺陷判据、抽样方法等方面达成一致，由合同甲方制</w:t>
      </w:r>
    </w:p>
    <w:p>
      <w:pPr>
        <w:spacing w:line="360" w:lineRule="auto"/>
        <w:ind w:firstLine="480" w:firstLineChars="200"/>
        <w:rPr>
          <w:rFonts w:hint="eastAsia"/>
          <w:lang w:val="en-US" w:eastAsia="zh-CN"/>
        </w:rPr>
      </w:pPr>
      <w:r>
        <w:t xml:space="preserve">Q022 定《电子海图显示与信息系统软件验收大纲》文件。</w:t>
      </w:r>
    </w:p>
    <w:p>
      <w:pPr>
        <w:spacing w:line="360" w:lineRule="auto"/>
        <w:ind w:firstLine="480" w:firstLineChars="200"/>
        <w:rPr>
          <w:rFonts w:hint="eastAsia"/>
          <w:lang w:val="en-US" w:eastAsia="zh-CN"/>
        </w:rPr>
      </w:pPr>
      <w:r>
        <w:t xml:space="preserve">Q023 乙方应配合甲方完成外包验收工作，验收按照甲方编制的验收大纲、规范中相关要求执行。</w:t>
      </w:r>
    </w:p>
    <w:p>
      <w:pPr>
        <w:spacing w:line="360" w:lineRule="auto"/>
        <w:ind w:firstLine="480" w:firstLineChars="200"/>
        <w:rPr>
          <w:rFonts w:hint="eastAsia"/>
          <w:lang w:val="en-US" w:eastAsia="zh-CN"/>
        </w:rPr>
      </w:pPr>
      <w:r>
        <w:t xml:space="preserve">Q024 乙方需提供给甲方的外包验收交付物见表1。</w:t>
      </w:r>
    </w:p>
    <w:p>
      <w:pPr>
        <w:spacing w:line="360" w:lineRule="auto"/>
        <w:ind w:firstLine="480" w:firstLineChars="200"/>
        <w:rPr>
          <w:rFonts w:hint="eastAsia"/>
          <w:lang w:val="en-US" w:eastAsia="zh-CN"/>
        </w:rPr>
      </w:pPr>
      <w:r>
        <w:t xml:space="preserve">Q025 甲乙双方应当按照7.2.1条要求开展产品检测和评价，有下列情形时，甲方有权拒收</w:t>
      </w:r>
    </w:p>
    <w:p>
      <w:pPr>
        <w:spacing w:line="360" w:lineRule="auto"/>
        <w:ind w:firstLine="480" w:firstLineChars="200"/>
        <w:rPr>
          <w:rFonts w:hint="eastAsia"/>
          <w:lang w:val="en-US" w:eastAsia="zh-CN"/>
        </w:rPr>
      </w:pPr>
      <w:r>
        <w:t xml:space="preserve">Q026 交付的产品：所交付产品为不合格产品的；所交付产品含有侵权纠纷的；提交产品尚未完成甲</w:t>
      </w:r>
    </w:p>
    <w:p>
      <w:pPr>
        <w:spacing w:line="360" w:lineRule="auto"/>
        <w:ind w:firstLine="480" w:firstLineChars="200"/>
        <w:rPr>
          <w:rFonts w:hint="eastAsia"/>
          <w:lang w:val="en-US" w:eastAsia="zh-CN"/>
        </w:rPr>
      </w:pPr>
      <w:r>
        <w:t xml:space="preserve">Q027 方的设计要求；乙方对甲方提出的纠正措施要求未作答复或提供的纠正措施不能接受的；在甲</w:t>
      </w:r>
    </w:p>
    <w:p>
      <w:pPr>
        <w:spacing w:line="360" w:lineRule="auto"/>
        <w:ind w:firstLine="480" w:firstLineChars="200"/>
        <w:rPr>
          <w:rFonts w:hint="eastAsia"/>
          <w:lang w:val="en-US" w:eastAsia="zh-CN"/>
        </w:rPr>
      </w:pPr>
      <w:r>
        <w:t xml:space="preserve">Q028 方要求不得让步接收的产品中存在让步接收情况的。</w:t>
      </w:r>
    </w:p>
    <w:p>
      <w:pPr>
        <w:spacing w:line="360" w:lineRule="auto"/>
        <w:ind w:firstLine="480" w:firstLineChars="200"/>
        <w:rPr>
          <w:rFonts w:hint="eastAsia"/>
          <w:lang w:val="en-US" w:eastAsia="zh-CN"/>
        </w:rPr>
      </w:pPr>
      <w:r>
        <w:t xml:space="preserve">Q029 5 违约处罚及责任追究</w:t>
      </w:r>
    </w:p>
    <w:p>
      <w:pPr>
        <w:spacing w:line="360" w:lineRule="auto"/>
        <w:ind w:firstLine="480" w:firstLineChars="200"/>
        <w:rPr>
          <w:rFonts w:hint="eastAsia"/>
          <w:lang w:val="en-US" w:eastAsia="zh-CN"/>
        </w:rPr>
      </w:pPr>
      <w:r>
        <w:t xml:space="preserve">Q030 乙方出现如交付产品不合格、使用中出现批次性质量问题、质量问题导致甲方或甲方顾客</w:t>
      </w:r>
    </w:p>
    <w:p>
      <w:pPr>
        <w:spacing w:line="360" w:lineRule="auto"/>
        <w:ind w:firstLine="480" w:firstLineChars="200"/>
        <w:rPr>
          <w:rFonts w:hint="eastAsia"/>
          <w:lang w:val="en-US" w:eastAsia="zh-CN"/>
        </w:rPr>
      </w:pPr>
      <w:r>
        <w:t xml:space="preserve">Q031 损失等情况时，乙方应负责更换并承担所有处理费用，并赔偿甲方损失。</w:t>
      </w:r>
    </w:p>
    <w:p>
      <w:pPr>
        <w:spacing w:line="360" w:lineRule="auto"/>
        <w:ind w:firstLine="480" w:firstLineChars="200"/>
        <w:rPr>
          <w:rFonts w:hint="eastAsia"/>
          <w:lang w:val="en-US" w:eastAsia="zh-CN"/>
        </w:rPr>
      </w:pPr>
      <w:r>
        <w:t xml:space="preserve">Q032 乙方出现使用侵权纠纷、出具虚假数据或结论、不及时反馈甲方质量质询等情况时，甲方</w:t>
      </w:r>
    </w:p>
    <w:p>
      <w:pPr>
        <w:spacing w:line="360" w:lineRule="auto"/>
        <w:ind w:firstLine="480" w:firstLineChars="200"/>
        <w:rPr>
          <w:rFonts w:hint="eastAsia"/>
          <w:lang w:val="en-US" w:eastAsia="zh-CN"/>
        </w:rPr>
      </w:pPr>
      <w:r>
        <w:t xml:space="preserve">Q033 有权采取暂停交付或取消供应商资格等措施。</w:t>
      </w:r>
    </w:p>
    <w:p>
      <w:pPr>
        <w:spacing w:line="360" w:lineRule="auto"/>
        <w:ind w:firstLine="480" w:firstLineChars="200"/>
        <w:rPr>
          <w:rFonts w:hint="eastAsia"/>
          <w:lang w:val="en-US" w:eastAsia="zh-CN"/>
        </w:rPr>
      </w:pPr>
      <w:r>
        <w:t xml:space="preserve">Q034 乙方出现弄虚作假，隐瞒重大设计缺陷、制造缺陷、质量问题或隐患，出具虚假数据或结</w:t>
      </w:r>
    </w:p>
    <w:p>
      <w:pPr>
        <w:spacing w:line="360" w:lineRule="auto"/>
        <w:ind w:firstLine="480" w:firstLineChars="200"/>
        <w:rPr>
          <w:rFonts w:hint="eastAsia"/>
          <w:lang w:val="en-US" w:eastAsia="zh-CN"/>
        </w:rPr>
      </w:pPr>
      <w:r>
        <w:t xml:space="preserve">Q035 论，产品重大质量事故隐瞒不报、谎报或故意延误报告，故意将不合格品交付，存在以次充好、</w:t>
      </w:r>
    </w:p>
    <w:p>
      <w:pPr>
        <w:spacing w:line="360" w:lineRule="auto"/>
        <w:ind w:firstLine="480" w:firstLineChars="200"/>
        <w:rPr>
          <w:rFonts w:hint="eastAsia"/>
          <w:lang w:val="en-US" w:eastAsia="zh-CN"/>
        </w:rPr>
      </w:pPr>
      <w:r>
        <w:t xml:space="preserve">Q036 以假充真等情形时，构成犯罪的，依法追究刑事责任。</w:t>
      </w:r>
    </w:p>
    <w:p ns2:paraId="47E94A43">
      <w:pPr>
        <w:keepNext/>
        <w:keepLines/>
        <w:numPr>
          <w:ilvl w:val="0"/>
          <w:numId w:val="11"/>
        </w:numPr>
        <w:tabs>
          <w:tab w:val="left" w:pos="0"/>
        </w:tabs>
        <w:spacing w:line="360" w:lineRule="auto"/>
        <w:outlineLvl w:val="0"/>
        <w:rPr>
          <w:rFonts w:ascii="Calibri" w:hAnsi="Calibri" w:eastAsia="黑体"/>
          <w:bCs/>
          <w:kern w:val="44"/>
          <w:sz w:val="30"/>
          <w:szCs w:val="44"/>
        </w:rPr>
      </w:pPr>
      <w:bookmarkStart w:id="13" w:name="_Toc20958"/>
      <w:r>
        <w:rPr>
          <w:rFonts w:hint="eastAsia" w:ascii="Calibri" w:hAnsi="Calibri" w:eastAsia="黑体"/>
          <w:bCs/>
          <w:kern w:val="44"/>
          <w:sz w:val="30"/>
          <w:szCs w:val="44"/>
        </w:rPr>
        <w:t>技术方案</w:t>
      </w:r>
      <w:bookmarkEnd w:id="13"/>
    </w:p>
    <w:p ns2:paraId="5BD2D649">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14" w:name="_Toc25873"/>
      <w:r>
        <w:rPr>
          <w:rFonts w:hint="eastAsia" w:ascii="黑体" w:hAnsi="黑体" w:eastAsia="黑体" w:cs="黑体"/>
          <w:sz w:val="28"/>
          <w:szCs w:val="32"/>
        </w:rPr>
        <w:t>架构</w:t>
      </w:r>
      <w:bookmarkEnd w:id="14"/>
      <w:r>
        <w:rPr>
          <w:rFonts w:hint="eastAsia" w:ascii="黑体" w:hAnsi="黑体" w:eastAsia="黑体" w:cs="黑体"/>
          <w:sz w:val="28"/>
          <w:szCs w:val="32"/>
          <w:lang w:val="en-US" w:eastAsia="zh-CN"/>
        </w:rPr>
        <w:t>设计</w:t>
      </w:r>
    </w:p>
    <w:p ns2:paraId="42C34A86">
      <w:pPr>
        <w:keepNext/>
        <w:keepLines/>
        <w:numPr>
          <w:ilvl w:val="2"/>
          <w:numId w:val="11"/>
        </w:numPr>
        <w:tabs>
          <w:tab w:val="left" w:pos="0"/>
        </w:tabs>
        <w:spacing w:line="360" w:lineRule="auto"/>
        <w:outlineLvl w:val="2"/>
        <w:rPr>
          <w:rFonts w:hint="eastAsia" w:eastAsia="黑体"/>
          <w:bCs/>
          <w:szCs w:val="32"/>
        </w:rPr>
      </w:pPr>
      <w:r>
        <w:rPr>
          <w:rFonts w:hint="eastAsia" w:eastAsia="黑体"/>
          <w:bCs/>
          <w:szCs w:val="32"/>
        </w:rPr>
        <w:t>系统总体架构</w:t>
      </w:r>
    </w:p>
    <w:p>
      <w:pPr>
        <w:numPr>
          <w:ilvl w:val="0"/>
          <w:numId w:val="0"/>
        </w:numPr>
        <w:adjustRightInd w:val="0"/>
        <w:spacing w:line="360" w:lineRule="auto"/>
        <w:ind w:leftChars="200"/>
        <w:rPr>
          <w:szCs w:val="28"/>
        </w:rPr>
      </w:pPr>
      <w:r>
        <w:t xml:space="preserve">系统总体架构采用分层解耦、模块化运行和标准接口隔离的设计思路。自上而下划分为显示交互与态势呈现层、导航业务与安全决策层、数据接入与标准化处理层、平台运行与部署支撑层以及质量安全与交付保障层。该分层结构将电子海图显示、目标信息融合、航线规划、安全告警、数据维护和部署保障分别纳入独立职责域，便于后续按模块扩展和按标准验证。</w:t>
      </w:r>
    </w:p>
    <w:p>
      <w:pPr>
        <w:numPr>
          <w:ilvl w:val="0"/>
          <w:numId w:val="0"/>
        </w:numPr>
        <w:adjustRightInd w:val="0"/>
        <w:spacing w:line="360" w:lineRule="auto"/>
        <w:ind w:leftChars="200"/>
        <w:rPr>
          <w:szCs w:val="28"/>
        </w:rPr>
      </w:pPr>
      <w:r>
        <w:t xml:space="preserve">显示交互层负责海图渲染、昼夜配色、图层控制和HMI操作；导航业务层负责航线编辑、航行监控、安全等深线和告警规则；数据处理层负责S-57/S-63海图、S-52显示库、AIS、雷达、ARPA、NMEA及数据库读写的统一接入和时空对齐；平台支撑层面向龙芯、飞腾、瑞芯微及麒麟、Ubuntu等环境进行适配；质量安全层将IEC、IHO、GB/T和GJB相关要求落到测试、保密、权限和交付记录中。</w:t>
      </w:r>
    </w:p>
    <w:p>
      <w:pPr>
        <w:numPr>
          <w:ilvl w:val="0"/>
          <w:numId w:val="0"/>
        </w:numPr>
        <w:adjustRightInd w:val="0"/>
        <w:spacing w:line="360" w:lineRule="auto"/>
        <w:ind w:leftChars="200"/>
        <w:rPr>
          <w:szCs w:val="28"/>
        </w:rPr>
      </w:pPr>
      <w:r>
        <w:t xml:space="preserve">架构设计的关键不是简单罗列功能，而是建立“数据输入-标准化处理-态势融合-业务判断-告警输出-记录追溯”的闭环链路。海图数据、目标数据和用户操作进入系统后，先完成格式解析和空间位置一致性处理，再由业务模块完成显示、规划、监控和告警，最终通过日志、数据库和测试记录支撑验收与运维。</w:t>
      </w:r>
    </w:p>
    <w:p ns2:paraId="6BB68F78">
      <w:pPr>
        <w:spacing w:line="360" w:lineRule="auto"/>
        <w:ind w:firstLine="480" w:firstLineChars="200"/>
        <w:rPr>
          <w:rFonts w:hint="eastAsia"/>
        </w:rPr>
      </w:pPr>
      <w:r>
        <w:rPr>
          <w:rFonts w:hint="eastAsia"/>
        </w:rPr>
        <w:t>系统架构如下图所示：</w:t>
      </w:r>
    </w:p>
    <w:p>
      <w:r>
        <w:drawing>
          <wp:inline distT="0" distB="0" distL="0" distR="0">
            <wp:extent cx="5486400" cy="3657600"/>
            <wp:effectExtent l="0" t="0" r="0" b="0"/>
            <wp:docPr id="1002" name="功能模块划分图"/>
            <wp:cNvGraphicFramePr>
              <a:graphicFrameLocks noChangeAspect="1"/>
            </wp:cNvGraphicFramePr>
            <a:graphic>
              <a:graphicData uri="http://schemas.openxmlformats.org/drawingml/2006/picture">
                <pic:pic>
                  <pic:nvPicPr>
                    <pic:cNvPr id="0" name="功能模块划分图"/>
                    <pic:cNvPicPr/>
                  </pic:nvPicPr>
                  <pic:blipFill>
                    <a:blip r:embed="rId12"/>
                    <a:stretch>
                      <a:fillRect/>
                    </a:stretch>
                  </pic:blipFill>
                  <pic:spPr>
                    <a:xfrm>
                      <a:off x="0" y="0"/>
                      <a:ext cx="5486400" cy="3657600"/>
                    </a:xfrm>
                    <a:prstGeom prst="rect">
                      <a:avLst/>
                    </a:prstGeom>
                  </pic:spPr>
                </pic:pic>
              </a:graphicData>
            </a:graphic>
          </wp:inline>
        </w:drawing>
      </w:r>
    </w:p>
    <w:p>
      <w:pPr>
        <w:spacing w:line="360" w:lineRule="auto"/>
        <w:jc w:val="center"/>
        <w:rPr>
          <w:rFonts w:hint="eastAsia"/>
        </w:rPr>
      </w:pPr>
      <w:r>
        <w:t xml:space="preserve">功能模块划分图，用于说明本节相关模块、数据流或流程关系。</w:t>
      </w:r>
    </w:p>
    <w:p ns2:paraId="15FA4381">
      <w:pPr>
        <w:numPr>
          <w:ilvl w:val="0"/>
          <w:numId w:val="14"/>
        </w:numPr>
        <w:spacing w:line="360" w:lineRule="auto"/>
        <w:ind w:left="622" w:hanging="621" w:hangingChars="259"/>
        <w:jc w:val="center"/>
        <w:rPr>
          <w:rFonts w:ascii="Arial" w:hAnsi="Arial" w:eastAsia="黑体" w:cs="Arial"/>
          <w:sz w:val="20"/>
        </w:rPr>
      </w:pPr>
      <w:r>
        <w:rPr>
          <w:rFonts w:hint="eastAsia" w:ascii="黑体" w:hAnsi="黑体" w:eastAsia="黑体" w:cs="黑体"/>
          <w:szCs w:val="24"/>
        </w:rPr>
        <w:t>系统架构图</w:t>
      </w:r>
    </w:p>
    <w:p>
      <w:pPr>
        <w:spacing w:line="360" w:lineRule="auto"/>
        <w:ind w:firstLine="480" w:firstLineChars="200"/>
        <w:rPr>
          <w:rFonts w:hint="eastAsia"/>
          <w:lang w:val="en-US" w:eastAsia="zh-CN"/>
        </w:rPr>
      </w:pPr>
      <w:r>
        <w:t xml:space="preserve">总体架构图应体现五类关系：一是外部海图、传感器、导航设备和用户操作输入；二是数据接入与标准化处理链路；三是海图显示、目标融合、航线规划和安全告警等业务模块；四是跨平台运行、多设备协同、性能监测等支撑能力；五是标准符合、权限保密、测试验收和交付记录形成的质量闭环。</w:t>
      </w:r>
    </w:p>
    <w:p>
      <w:pPr>
        <w:spacing w:line="360" w:lineRule="auto"/>
        <w:ind w:firstLine="480" w:firstLineChars="200"/>
        <w:rPr>
          <w:rFonts w:hint="eastAsia"/>
          <w:lang w:val="en-US" w:eastAsia="zh-CN"/>
        </w:rPr>
      </w:pPr>
      <w:r>
        <w:t xml:space="preserve">图中各业务模块不应孤立呈现，而应通过数据流和控制流连接：海图与目标数据进入接入层后形成统一态势数据，显示引擎负责叠加呈现，航线与监控模块调用态势结果进行规则判断，告警模块输出提示并记录事件，质量与安全模块贯穿运行全过程。该表达方式能够让评审人员看到系统从输入到输出的工作机理。</w:t>
      </w:r>
    </w:p>
    <w:p ns2:paraId="17AE02FB">
      <w:pPr>
        <w:spacing w:line="360" w:lineRule="auto"/>
        <w:ind w:firstLine="480" w:firstLineChars="200"/>
        <w:rPr>
          <w:rFonts w:hint="eastAsia"/>
          <w:lang w:val="en-US" w:eastAsia="zh-CN"/>
        </w:rPr>
      </w:pPr>
    </w:p>
    <w:p ns2:paraId="1B1AE9C0">
      <w:pPr>
        <w:keepNext/>
        <w:keepLines/>
        <w:numPr>
          <w:ilvl w:val="2"/>
          <w:numId w:val="11"/>
        </w:numPr>
        <w:tabs>
          <w:tab w:val="left" w:pos="0"/>
        </w:tabs>
        <w:spacing w:line="360" w:lineRule="auto"/>
        <w:outlineLvl w:val="2"/>
        <w:rPr>
          <w:rFonts w:hint="eastAsia" w:eastAsia="黑体"/>
          <w:bCs/>
          <w:szCs w:val="32"/>
          <w:lang w:val="en-US" w:eastAsia="zh-CN"/>
        </w:rPr>
      </w:pPr>
      <w:bookmarkStart w:id="15" w:name="_Toc28583"/>
      <w:bookmarkStart w:id="16" w:name="_Toc20276"/>
      <w:r>
        <w:rPr>
          <w:rFonts w:hint="eastAsia" w:eastAsia="黑体"/>
          <w:bCs/>
          <w:szCs w:val="32"/>
          <w:lang w:val="en-US" w:eastAsia="zh-CN"/>
        </w:rPr>
        <w:t>设计原则</w:t>
      </w:r>
      <w:bookmarkEnd w:id="15"/>
      <w:bookmarkEnd w:id="16"/>
    </w:p>
    <w:p>
      <w:pPr>
        <w:spacing w:line="360" w:lineRule="auto"/>
        <w:ind w:firstLine="480" w:firstLineChars="200"/>
        <w:rPr>
          <w:rFonts w:hint="eastAsia"/>
          <w:lang w:val="en-US" w:eastAsia="zh-CN"/>
        </w:rPr>
      </w:pPr>
      <w:r>
        <w:t xml:space="preserve">本系统遵循标准优先、分层解耦、数据一致、可测试可追溯和国产化适配的设计原则。标准优先是指显示、数据保护、符号库、操作性能和文档交付均对齐招标文件列明的IEC、IHO、GB/T和GJB要求；分层解耦是指显示、业务、接口、平台和质量保障分别形成清晰边界。</w:t>
      </w:r>
    </w:p>
    <w:p>
      <w:pPr>
        <w:spacing w:line="360" w:lineRule="auto"/>
        <w:ind w:firstLine="480" w:firstLineChars="200"/>
        <w:rPr>
          <w:rFonts w:hint="eastAsia"/>
          <w:lang w:val="en-US" w:eastAsia="zh-CN"/>
        </w:rPr>
      </w:pPr>
      <w:r>
        <w:t xml:space="preserve">数据一致原则要求海图、AIS、雷达、ARPA、本船状态和用户配置在统一的时间、坐标和显示上下文中处理，避免同一目标在不同模块出现位置或状态不一致。可测试可追溯原则要求关键模块提供日志、接口记录、测试点和验收依据，使功能响应、质量属性和验收条款能够形成清晰对应关系。国产化适配原则要求软件结构与运行依赖避免绑定单一硬件或操作系统，为龙芯、飞腾、瑞芯微及麒麟、Ubuntu环境提供可迁移基础。</w:t>
      </w:r>
    </w:p>
    <w:p ns2:paraId="335E78AF">
      <w:pPr>
        <w:keepNext/>
        <w:keepLines/>
        <w:numPr>
          <w:ilvl w:val="2"/>
          <w:numId w:val="11"/>
        </w:numPr>
        <w:tabs>
          <w:tab w:val="left" w:pos="0"/>
        </w:tabs>
        <w:spacing w:line="360" w:lineRule="auto"/>
        <w:outlineLvl w:val="2"/>
        <w:rPr>
          <w:rFonts w:hint="eastAsia" w:eastAsia="黑体"/>
          <w:bCs/>
          <w:szCs w:val="32"/>
          <w:lang w:val="en-US" w:eastAsia="zh-CN"/>
        </w:rPr>
      </w:pPr>
      <w:r>
        <w:rPr>
          <w:rFonts w:hint="eastAsia" w:eastAsia="黑体"/>
          <w:bCs/>
          <w:szCs w:val="32"/>
          <w:lang w:val="en-US" w:eastAsia="zh-CN"/>
        </w:rPr>
        <w:t>部署架构</w:t>
      </w:r>
    </w:p>
    <w:p>
      <w:pPr>
        <w:spacing w:line="360" w:lineRule="auto"/>
        <w:ind w:firstLine="480" w:firstLineChars="200"/>
        <w:rPr>
          <w:rFonts w:hint="eastAsia"/>
          <w:lang w:val="en-US" w:eastAsia="zh-CN"/>
        </w:rPr>
      </w:pPr>
      <w:r>
        <w:t xml:space="preserve">部署架构采用应用模块、数据资源和运行环境分离的方式设计。应用侧按照海图显示、目标融合、航线监控、告警服务、数据维护、配置管理等职责拆分为可独立部署和升级的组件；数据侧保留海图文件、业务数据库、运行日志和配置文件的独立存储边界；运行侧对硬件平台、操作系统、图形驱动和外设接口进行适配封装。</w:t>
      </w:r>
    </w:p>
    <w:p>
      <w:pPr>
        <w:spacing w:line="360" w:lineRule="auto"/>
        <w:ind w:firstLine="480" w:firstLineChars="200"/>
        <w:rPr>
          <w:rFonts w:hint="eastAsia"/>
          <w:lang w:val="en-US" w:eastAsia="zh-CN"/>
        </w:rPr>
      </w:pPr>
      <w:r>
        <w:t xml:space="preserve">面向跨架构与跨操作系统要求，系统将平台相关能力下沉到适配层，例如文件访问、串口/网络接口、图形渲染上下文、输入设备事件和日志路径管理。业务模块通过稳定接口调用适配层能力，避免直接依赖特定平台实现。多设备协同时，运行支撑层维护设备优先级、状态心跳和操作互斥策略，使主备设备或多终端显示保持一致的运行边界。</w:t>
      </w:r>
    </w:p>
    <w:p ns2:paraId="41B9ACDC">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r>
        <w:rPr>
          <w:rFonts w:hint="eastAsia" w:ascii="黑体" w:hAnsi="黑体" w:eastAsia="黑体" w:cs="黑体"/>
          <w:sz w:val="28"/>
          <w:szCs w:val="32"/>
          <w:lang w:val="en-US" w:eastAsia="zh-CN"/>
        </w:rPr>
        <w:t>功能设计</w:t>
      </w:r>
    </w:p>
    <w:p>
      <w:pPr>
        <w:pStyle w:val="3"/>
        <w:numPr>
          <w:ilvl w:val="0"/>
          <w:numId w:val="0"/>
        </w:numPr>
        <w:bidi w:val="0"/>
        <w:ind w:leftChars="200"/>
        <w:rPr>
          <w:rFonts w:hint="eastAsia"/>
          <w:lang w:val="en-US" w:eastAsia="zh-CN"/>
        </w:rPr>
      </w:pPr>
      <w:r>
        <w:t xml:space="preserve">功能设计按照电子海图系统的主业务链路组织：首先接入S-57/S-63等标准海图数据并完成显示库和数据保护处理；随后接入AIS、雷达、ARPA和本船导航状态，完成时间与空间对齐；在统一态势底座上提供海图浏览、目标叠加、航线规划、航行监控、安全等深线和水深告警；最后通过HMI交互、日志记录和配置保存支撑持续运行。</w:t>
      </w:r>
    </w:p>
    <w:p>
      <w:pPr>
        <w:pStyle w:val="3"/>
        <w:numPr>
          <w:ilvl w:val="0"/>
          <w:numId w:val="0"/>
        </w:numPr>
        <w:bidi w:val="0"/>
        <w:ind w:leftChars="200"/>
        <w:rPr>
          <w:rFonts w:hint="eastAsia"/>
          <w:lang w:val="en-US" w:eastAsia="zh-CN"/>
        </w:rPr>
      </w:pPr>
      <w:r>
        <w:t xml:space="preserve">功能模块之间采用“数据标准化-态势融合-业务规则-显示反馈”的调用关系。数据维护模块负责数据导入、校验、版本和接口管理；显示模块负责符号化渲染、配色和图层控制；导航业务模块负责航线和监控计算；告警模块负责风险判断和提示；交互模块负责菜单、快捷键和多输入设备操作。</w:t>
      </w:r>
    </w:p>
    <w:p>
      <w:pPr>
        <w:pStyle w:val="3"/>
        <w:numPr>
          <w:ilvl w:val="0"/>
          <w:numId w:val="0"/>
        </w:numPr>
        <w:bidi w:val="0"/>
        <w:ind w:leftChars="200"/>
        <w:rPr>
          <w:rFonts w:hint="eastAsia" w:eastAsia="宋体"/>
          <w:lang w:eastAsia="zh-CN"/>
        </w:rPr>
      </w:pPr>
      <w:r>
        <w:t xml:space="preserve">电子海图显示与图层控制模块负责标准海图数据的加载、显示范围匹配、比例尺切换、漫游缩放和图层要素控制。模块在显示链路中将S-57/S-63数据、S-52显示规则和PresLib符号表达进行解耦处理，使海图内容、显示样式和用户操作能够独立演进。</w:t>
      </w:r>
    </w:p>
    <w:p>
      <w:pPr>
        <w:pStyle w:val="3"/>
        <w:numPr>
          <w:ilvl w:val="0"/>
          <w:numId w:val="0"/>
        </w:numPr>
        <w:bidi w:val="0"/>
        <w:ind w:leftChars="200"/>
        <w:rPr>
          <w:rFonts w:hint="eastAsia" w:eastAsia="宋体"/>
          <w:lang w:eastAsia="zh-CN"/>
        </w:rPr>
      </w:pPr>
      <w:r>
        <w:t xml:space="preserve">在运行过程中，模块根据当前船位、显示比例尺和用户选择自动匹配可用海图单元，完成基础、标准、全部等图层组合显示，并支持白天、黄昏、夜晚等配色模式。显示输出同时向目标叠加、航线规划和安全告警模块提供统一的地理上下文。</w:t>
      </w:r>
    </w:p>
    <w:p>
      <w:pPr>
        <w:pStyle w:val="3"/>
        <w:numPr>
          <w:ilvl w:val="0"/>
          <w:numId w:val="0"/>
        </w:numPr>
        <w:bidi w:val="0"/>
        <w:ind w:leftChars="200"/>
        <w:rPr>
          <w:rFonts w:hint="eastAsia" w:eastAsia="宋体"/>
          <w:lang w:eastAsia="zh-CN"/>
        </w:rPr>
      </w:pPr>
      <w:r>
        <w:t xml:space="preserve">目标信息融合与态势叠加模块接入雷达、AIS、ARPA及本船状态数据，对目标标识、位置、航向、航速和跟踪状态进行统一维护。模块以电子海图坐标体系为基准，将动态目标转换为可叠加的态势图层。</w:t>
      </w:r>
    </w:p>
    <w:p>
      <w:pPr>
        <w:pStyle w:val="3"/>
        <w:numPr>
          <w:ilvl w:val="0"/>
          <w:numId w:val="0"/>
        </w:numPr>
        <w:bidi w:val="0"/>
        <w:ind w:leftChars="200"/>
        <w:rPr>
          <w:rFonts w:hint="eastAsia" w:eastAsia="宋体"/>
          <w:lang w:eastAsia="zh-CN"/>
        </w:rPr>
      </w:pPr>
      <w:r>
        <w:t xml:space="preserve">针对雷达回波与AIS/ARPA目标在刷新频率、坐标来源和数据精度上的差异，模块采用缓冲队列、时间戳校准和空间配准机制进行融合，并通过OpenGL显示链路完成实时叠加。输出结果服务于航行监控、避碰判断和告警提示。</w:t>
      </w:r>
    </w:p>
    <w:p>
      <w:pPr>
        <w:pStyle w:val="3"/>
        <w:numPr>
          <w:ilvl w:val="0"/>
          <w:numId w:val="0"/>
        </w:numPr>
        <w:bidi w:val="0"/>
        <w:ind w:leftChars="200"/>
        <w:rPr>
          <w:rFonts w:hint="eastAsia" w:eastAsia="宋体"/>
          <w:lang w:eastAsia="zh-CN"/>
        </w:rPr>
      </w:pPr>
      <w:r>
        <w:t xml:space="preserve">航线规划与航行监控模块提供航点新增、删除、拖动、排序和航段编辑能力，支持人工规划与自动辅助规划结合。模块对航线几何关系、航段连通性、关键转向点和安全边界进行校验，形成可保存、可复用、可监控的航线对象。</w:t>
      </w:r>
    </w:p>
    <w:p>
      <w:pPr>
        <w:pStyle w:val="3"/>
        <w:numPr>
          <w:ilvl w:val="0"/>
          <w:numId w:val="0"/>
        </w:numPr>
        <w:bidi w:val="0"/>
        <w:ind w:leftChars="200"/>
        <w:rPr>
          <w:rFonts w:hint="eastAsia" w:eastAsia="宋体"/>
          <w:lang w:eastAsia="zh-CN"/>
        </w:rPr>
      </w:pPr>
      <w:r>
        <w:t xml:space="preserve">航行过程中，模块以本船实时位置和计划航线为输入，计算偏航、到达、转向和航段状态，并将监控结果推送给显示和告警模块。该设计使航线从静态绘制对象转化为运行中的监控对象。</w:t>
      </w:r>
    </w:p>
    <w:p>
      <w:pPr>
        <w:pStyle w:val="3"/>
        <w:numPr>
          <w:ilvl w:val="0"/>
          <w:numId w:val="0"/>
        </w:numPr>
        <w:bidi w:val="0"/>
        <w:ind w:leftChars="200"/>
        <w:rPr>
          <w:rFonts w:hint="eastAsia" w:eastAsia="宋体"/>
          <w:lang w:eastAsia="zh-CN"/>
        </w:rPr>
      </w:pPr>
      <w:r>
        <w:t xml:space="preserve">安全告警与风险预警模块围绕安全等深线、水深、危险区、偏航和目标态势建立规则判断机制。模块从海图、航线、本船状态和目标融合结果中获取输入，按照预设阈值和航行规则生成风险事件。</w:t>
      </w:r>
    </w:p>
    <w:p>
      <w:pPr>
        <w:pStyle w:val="3"/>
        <w:numPr>
          <w:ilvl w:val="0"/>
          <w:numId w:val="0"/>
        </w:numPr>
        <w:bidi w:val="0"/>
        <w:ind w:leftChars="200"/>
        <w:rPr>
          <w:rFonts w:hint="eastAsia" w:eastAsia="宋体"/>
          <w:lang w:eastAsia="zh-CN"/>
        </w:rPr>
      </w:pPr>
      <w:r>
        <w:t xml:space="preserve">告警处理采用“识别-提示-确认-记录”的闭环：识别阶段完成规则匹配，提示阶段在显示界面突出风险位置，确认阶段接收用户操作，记录阶段写入事件日志和后续复核依据。</w:t>
      </w:r>
    </w:p>
    <w:p>
      <w:pPr>
        <w:pStyle w:val="3"/>
        <w:numPr>
          <w:ilvl w:val="0"/>
          <w:numId w:val="0"/>
        </w:numPr>
        <w:bidi w:val="0"/>
        <w:ind w:leftChars="200"/>
        <w:rPr>
          <w:rFonts w:hint="eastAsia" w:eastAsia="宋体"/>
          <w:lang w:eastAsia="zh-CN"/>
        </w:rPr>
      </w:pPr>
      <w:r>
        <w:t xml:space="preserve">人机交互与个性化配置模块面向船员高频操作场景设计菜单、按钮、图标、快捷键和多输入设备适配能力。模块将触摸屏、鼠标、键盘、轨迹球等输入统一抽象为操作事件，再分发至海图显示、航线编辑和配置管理等业务模块。</w:t>
      </w:r>
    </w:p>
    <w:p>
      <w:pPr>
        <w:pStyle w:val="3"/>
        <w:numPr>
          <w:ilvl w:val="0"/>
          <w:numId w:val="0"/>
        </w:numPr>
        <w:bidi w:val="0"/>
        <w:ind w:leftChars="200"/>
        <w:rPr>
          <w:rFonts w:hint="eastAsia" w:eastAsia="宋体"/>
          <w:lang w:eastAsia="zh-CN"/>
        </w:rPr>
      </w:pPr>
      <w:r>
        <w:t xml:space="preserve">个性化设置以用户配置项形式保存，包括显示模式、图层偏好、亮度、告警提示方式和常用操作入口等。配置变更需即时反馈到界面，同时写入持久化存储，便于重启或多设备切换后恢复使用习惯。</w:t>
      </w:r>
    </w:p>
    <w:p>
      <w:pPr>
        <w:pStyle w:val="3"/>
        <w:numPr>
          <w:ilvl w:val="0"/>
          <w:numId w:val="0"/>
        </w:numPr>
        <w:bidi w:val="0"/>
        <w:ind w:leftChars="200"/>
        <w:rPr>
          <w:rFonts w:hint="eastAsia" w:eastAsia="宋体"/>
          <w:lang w:eastAsia="zh-CN"/>
        </w:rPr>
      </w:pPr>
      <w:r>
        <w:t xml:space="preserve">平台适配与模块化运行模块将硬件架构、操作系统、图形驱动、外设接口和运行参数封装在平台支撑层。业务模块只依赖抽象接口，避免与龙芯、飞腾、瑞芯微或麒麟、Ubuntu等具体环境强绑定。</w:t>
      </w:r>
    </w:p>
    <w:p>
      <w:pPr>
        <w:pStyle w:val="3"/>
        <w:numPr>
          <w:ilvl w:val="0"/>
          <w:numId w:val="0"/>
        </w:numPr>
        <w:bidi w:val="0"/>
        <w:ind w:leftChars="200"/>
        <w:rPr>
          <w:rFonts w:hint="eastAsia" w:eastAsia="宋体"/>
          <w:lang w:eastAsia="zh-CN"/>
        </w:rPr>
      </w:pPr>
      <w:r>
        <w:t xml:space="preserve">模块化运行机制将显示、数据、告警、配置和日志等能力拆分为清晰边界，支持按需启停、独立诊断和后续扩展。多设备协同时，系统根据优先级和运行状态进行控制，避免多个终端对关键状态产生冲突。</w:t>
      </w:r>
    </w:p>
    <w:p>
      <w:pPr>
        <w:pStyle w:val="3"/>
        <w:numPr>
          <w:ilvl w:val="0"/>
          <w:numId w:val="0"/>
        </w:numPr>
        <w:bidi w:val="0"/>
        <w:ind w:leftChars="200"/>
        <w:rPr>
          <w:rFonts w:hint="eastAsia" w:eastAsia="宋体"/>
          <w:lang w:eastAsia="zh-CN"/>
        </w:rPr>
      </w:pPr>
      <w:r>
        <w:t xml:space="preserve">数据维护与接口管理模块负责海图数据、航线数据、目标接口数据、日志和配置的统一维护。模块通过导入校验、版本识别、权限控制和异常记录，控制正式运行数据库与测试数据之间的边界。</w:t>
      </w:r>
    </w:p>
    <w:p>
      <w:pPr>
        <w:pStyle w:val="3"/>
        <w:numPr>
          <w:ilvl w:val="0"/>
          <w:numId w:val="0"/>
        </w:numPr>
        <w:bidi w:val="0"/>
        <w:ind w:leftChars="200"/>
        <w:rPr>
          <w:rFonts w:hint="eastAsia" w:eastAsia="宋体"/>
          <w:lang w:eastAsia="zh-CN"/>
        </w:rPr>
      </w:pPr>
      <w:r>
        <w:t xml:space="preserve">接口管理侧对外部导航设备、文件系统和数据库读写进行封装，向业务模块提供稳定的数据访问能力。对于新增传感器或功能模块，系统通过标准接口扩展，降低后续适配对既有功能的影响。</w:t>
      </w:r>
    </w:p>
    <w:p>
      <w:pPr>
        <w:pStyle w:val="3"/>
        <w:numPr>
          <w:ilvl w:val="0"/>
          <w:numId w:val="0"/>
        </w:numPr>
        <w:bidi w:val="0"/>
        <w:ind w:leftChars="200"/>
        <w:rPr>
          <w:rFonts w:hint="eastAsia" w:eastAsia="宋体"/>
          <w:lang w:eastAsia="zh-CN"/>
        </w:rPr>
      </w:pPr>
      <w:r>
        <w:t xml:space="preserve">安全与保密控制模块负责将业务要求转化为可执行的软件能力，设计时按照输入数据、处理规则、输出结果和异常记录四个方面划定功能边界。模块与其他能力通过稳定接口协同，避免将显示、数据、业务规则和运行支撑耦合在同一处理单元中。</w:t>
      </w:r>
    </w:p>
    <w:p>
      <w:pPr>
        <w:pStyle w:val="3"/>
        <w:numPr>
          <w:ilvl w:val="0"/>
          <w:numId w:val="0"/>
        </w:numPr>
        <w:bidi w:val="0"/>
        <w:ind w:leftChars="200"/>
        <w:rPr>
          <w:rFonts w:hint="eastAsia" w:eastAsia="宋体"/>
          <w:lang w:eastAsia="zh-CN"/>
        </w:rPr>
      </w:pPr>
      <w:r>
        <w:t xml:space="preserve">安全与保密控制模块在实现上应保留配置、日志和测试接口，便于后续进行单元测试、集成测试和验收复核。涉及高风险事实或商务服务事项时，保持复核或人工确认状态。</w:t>
      </w:r>
    </w:p>
    <w:p ns2:paraId="6479611C">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性能设计</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来源ID</w:t>
            </w:r>
          </w:p>
        </w:tc>
        <w:tc>
          <w:tcPr>
            <w:tcW w:w="2400" w:type="dxa"/>
          </w:tcPr>
          <w:p>
            <w:r>
              <w:t xml:space="preserve">响应对象</w:t>
            </w:r>
          </w:p>
        </w:tc>
        <w:tc>
          <w:tcPr>
            <w:tcW w:w="2400" w:type="dxa"/>
          </w:tcPr>
          <w:p>
            <w:r>
              <w:t xml:space="preserve">正文响应要点</w:t>
            </w:r>
          </w:p>
        </w:tc>
      </w:tr>
      <w:tr>
        <w:tc>
          <w:tcPr>
            <w:tcW w:w="2400" w:type="dxa"/>
          </w:tcPr>
          <w:p>
            <w:r>
              <w:t xml:space="preserve">P001</w:t>
            </w:r>
          </w:p>
        </w:tc>
        <w:tc>
          <w:tcPr>
            <w:tcW w:w="2400" w:type="dxa"/>
          </w:tcPr>
          <w:p>
            <w:r>
              <w:t xml:space="preserve">1）一般操作响应时间（数据查阅、图表显示等操作）：＜2s；</w:t>
            </w:r>
          </w:p>
        </w:tc>
        <w:tc>
          <w:tcPr>
            <w:tcW w:w="2400" w:type="dxa"/>
          </w:tcPr>
          <w:p>
            <w:r>
              <w:t xml:space="preserve">1）一般操作响应时间（数据查阅、图表显示等操作）：＜2s；</w:t>
            </w:r>
          </w:p>
        </w:tc>
      </w:tr>
      <w:tr>
        <w:tc>
          <w:tcPr>
            <w:tcW w:w="2400" w:type="dxa"/>
          </w:tcPr>
          <w:p>
            <w:r>
              <w:t xml:space="preserve">P002</w:t>
            </w:r>
          </w:p>
        </w:tc>
        <w:tc>
          <w:tcPr>
            <w:tcW w:w="2400" w:type="dxa"/>
          </w:tcPr>
          <w:p>
            <w:r>
              <w:t xml:space="preserve">2）系统初始化时间：＜10s；-2）系统初始化时间</w:t>
            </w:r>
          </w:p>
        </w:tc>
        <w:tc>
          <w:tcPr>
            <w:tcW w:w="2400" w:type="dxa"/>
          </w:tcPr>
          <w:p>
            <w:r>
              <w:t xml:space="preserve">2）系统初始化时间：＜10s；</w:t>
            </w:r>
          </w:p>
        </w:tc>
      </w:tr>
      <w:tr>
        <w:tc>
          <w:tcPr>
            <w:tcW w:w="2400" w:type="dxa"/>
          </w:tcPr>
          <w:p>
            <w:r>
              <w:t xml:space="preserve">P003</w:t>
            </w:r>
          </w:p>
        </w:tc>
        <w:tc>
          <w:tcPr>
            <w:tcW w:w="2400" w:type="dxa"/>
          </w:tcPr>
          <w:p>
            <w:r>
              <w:t xml:space="preserve">3）一般数据查询时间：＜5s；-3）一般数据查询时间</w:t>
            </w:r>
          </w:p>
        </w:tc>
        <w:tc>
          <w:tcPr>
            <w:tcW w:w="2400" w:type="dxa"/>
          </w:tcPr>
          <w:p>
            <w:r>
              <w:t xml:space="preserve">3）一般数据查询时间：＜5s；</w:t>
            </w:r>
          </w:p>
        </w:tc>
      </w:tr>
      <w:tr>
        <w:tc>
          <w:tcPr>
            <w:tcW w:w="2400" w:type="dxa"/>
          </w:tcPr>
          <w:p>
            <w:r>
              <w:t xml:space="preserve">P004</w:t>
            </w:r>
          </w:p>
        </w:tc>
        <w:tc>
          <w:tcPr>
            <w:tcW w:w="2400" w:type="dxa"/>
          </w:tcPr>
          <w:p>
            <w:r>
              <w:t xml:space="preserve">4）一般数据汇总时间：&lt;10s；-4）一般数据汇总时间</w:t>
            </w:r>
          </w:p>
        </w:tc>
        <w:tc>
          <w:tcPr>
            <w:tcW w:w="2400" w:type="dxa"/>
          </w:tcPr>
          <w:p>
            <w:r>
              <w:t xml:space="preserve">4）一般数据汇总时间：&lt;10s；</w:t>
            </w:r>
          </w:p>
        </w:tc>
      </w:tr>
      <w:tr>
        <w:tc>
          <w:tcPr>
            <w:tcW w:w="2400" w:type="dxa"/>
          </w:tcPr>
          <w:p>
            <w:r>
              <w:t xml:space="preserve">P005</w:t>
            </w:r>
          </w:p>
        </w:tc>
        <w:tc>
          <w:tcPr>
            <w:tcW w:w="2400" w:type="dxa"/>
          </w:tcPr>
          <w:p>
            <w:r>
              <w:t xml:space="preserve">5）指令响应率：100%；-5）指令响应率</w:t>
            </w:r>
          </w:p>
        </w:tc>
        <w:tc>
          <w:tcPr>
            <w:tcW w:w="2400" w:type="dxa"/>
          </w:tcPr>
          <w:p>
            <w:r>
              <w:t xml:space="preserve">5）指令响应率：100%；</w:t>
            </w:r>
          </w:p>
        </w:tc>
      </w:tr>
      <w:tr>
        <w:tc>
          <w:tcPr>
            <w:tcW w:w="2400" w:type="dxa"/>
          </w:tcPr>
          <w:p>
            <w:r>
              <w:t xml:space="preserve">P006</w:t>
            </w:r>
          </w:p>
        </w:tc>
        <w:tc>
          <w:tcPr>
            <w:tcW w:w="2400" w:type="dxa"/>
          </w:tcPr>
          <w:p>
            <w:r>
              <w:t xml:space="preserve">6）系统服务稳定性：99%；-6）系统服务稳定性</w:t>
            </w:r>
          </w:p>
        </w:tc>
        <w:tc>
          <w:tcPr>
            <w:tcW w:w="2400" w:type="dxa"/>
          </w:tcPr>
          <w:p>
            <w:r>
              <w:t xml:space="preserve">6）系统服务稳定性：99%；</w:t>
            </w:r>
          </w:p>
        </w:tc>
      </w:tr>
      <w:tr>
        <w:tc>
          <w:tcPr>
            <w:tcW w:w="2400" w:type="dxa"/>
          </w:tcPr>
          <w:p>
            <w:r>
              <w:t xml:space="preserve">P007</w:t>
            </w:r>
          </w:p>
        </w:tc>
        <w:tc>
          <w:tcPr>
            <w:tcW w:w="2400" w:type="dxa"/>
          </w:tcPr>
          <w:p>
            <w:r>
              <w:t xml:space="preserve">7）特殊操作超过该时间则需要给予用户明确的等待时间或进度条提示。</w:t>
            </w:r>
          </w:p>
        </w:tc>
        <w:tc>
          <w:tcPr>
            <w:tcW w:w="2400" w:type="dxa"/>
          </w:tcPr>
          <w:p>
            <w:r>
              <w:t xml:space="preserve">7）特殊操作超过该时间则需要给予用户明确的等待时间或进度条提示。</w:t>
            </w:r>
          </w:p>
        </w:tc>
      </w:tr>
      <w:tr>
        <w:tc>
          <w:tcPr>
            <w:tcW w:w="2400" w:type="dxa"/>
          </w:tcPr>
          <w:p>
            <w:r>
              <w:t xml:space="preserve">S010</w:t>
            </w:r>
          </w:p>
        </w:tc>
        <w:tc>
          <w:tcPr>
            <w:tcW w:w="2400" w:type="dxa"/>
          </w:tcPr>
          <w:p>
            <w:r>
              <w:t xml:space="preserve">评分项：技术指标</w:t>
            </w:r>
          </w:p>
        </w:tc>
        <w:tc>
          <w:tcPr>
            <w:tcW w:w="2400" w:type="dxa"/>
          </w:tcPr>
          <w:p>
            <w:r>
              <w:t xml:space="preserve">1.技术指标正偏离评分按数量评分，设基准分值为5分，一般技术指标正偏离一项加 1分，最高得标准分值。（三分之二以上技术专家认定正偏离对产品性能没有实质意义的指标值，不得分，但须备注：正偏离无实质意义）正偏离须提供产品规格表或产品宣传彩页或…</w:t>
            </w:r>
          </w:p>
        </w:tc>
      </w:tr>
      <w:tr>
        <w:tc>
          <w:tcPr>
            <w:tcW w:w="2400" w:type="dxa"/>
          </w:tcPr>
          <w:p>
            <w:r>
              <w:t xml:space="preserve">S011</w:t>
            </w:r>
          </w:p>
        </w:tc>
        <w:tc>
          <w:tcPr>
            <w:tcW w:w="2400" w:type="dxa"/>
          </w:tcPr>
          <w:p>
            <w:r>
              <w:t xml:space="preserve">评分项：技术指标</w:t>
            </w:r>
          </w:p>
        </w:tc>
        <w:tc>
          <w:tcPr>
            <w:tcW w:w="2400" w:type="dxa"/>
          </w:tcPr>
          <w:p>
            <w:r>
              <w:t xml:space="preserve">2.技术指标负偏离评分 全部满足采购文件要求的得标准分值，一般技术指标负偏离一项扣1分，最低为0分。</w:t>
            </w:r>
          </w:p>
        </w:tc>
      </w:tr>
    </w:tbl>
    <w:p ns2:paraId="29318CA3">
      <w:pPr>
        <w:spacing w:line="360" w:lineRule="auto"/>
        <w:ind w:firstLine="480" w:firstLineChars="200"/>
        <w:rPr>
          <w:rFonts w:hint="eastAsia"/>
        </w:rPr>
      </w:pPr>
    </w:p>
    <w:p ns2:paraId="285FF293">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rPr>
      </w:pPr>
      <w:r>
        <w:rPr>
          <w:rFonts w:hint="eastAsia" w:ascii="黑体" w:hAnsi="黑体" w:eastAsia="黑体" w:cs="黑体"/>
          <w:sz w:val="28"/>
          <w:szCs w:val="32"/>
          <w:lang w:val="en-US" w:eastAsia="zh-CN"/>
        </w:rPr>
        <w:t>数据库设计</w:t>
      </w:r>
    </w:p>
    <w:p>
      <w:pPr>
        <w:pStyle w:val="3"/>
        <w:numPr>
          <w:ilvl w:val="0"/>
          <w:numId w:val="0"/>
        </w:numPr>
        <w:bidi w:val="0"/>
        <w:ind w:leftChars="200"/>
        <w:rPr>
          <w:rFonts w:hint="eastAsia" w:ascii="黑体" w:hAnsi="黑体" w:eastAsia="黑体" w:cs="黑体"/>
          <w:sz w:val="28"/>
          <w:szCs w:val="32"/>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pStyle w:val="3"/>
        <w:numPr>
          <w:ilvl w:val="0"/>
          <w:numId w:val="0"/>
        </w:numPr>
        <w:bidi w:val="0"/>
        <w:ind w:leftChars="200"/>
        <w:rPr>
          <w:rFonts w:hint="eastAsia" w:ascii="黑体" w:hAnsi="黑体" w:eastAsia="黑体" w:cs="黑体"/>
          <w:sz w:val="28"/>
          <w:szCs w:val="32"/>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516367DE">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数据库架构</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2B702C7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核心业务设计</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20"/>
        <w:rPr>
          <w:rFonts w:ascii="Helvetica" w:hAnsi="Helvetica" w:eastAsia="Helvetica" w:cs="Helvetica"/>
          <w:color w:val="707070"/>
          <w:sz w:val="21"/>
          <w:szCs w:val="21"/>
          <w:shd w:val="clear" w:color="auto" w:fill="F5F6F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1B186F59">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数据库表设计</w:t>
      </w:r>
    </w:p>
    <w:p>
      <w:pPr>
        <w:adjustRightInd w:val="0"/>
        <w:spacing w:line="360" w:lineRule="auto"/>
        <w:ind w:firstLine="480" w:firstLineChars="200"/>
        <w:rPr>
          <w:szCs w:val="28"/>
        </w:rPr>
      </w:pPr>
      <w:r>
        <w:t xml:space="preserve">数据设计围绕海图数据、目标数据、航线数据、告警事件、用户配置和运行日志建立分层模型。海图数据以标准文件和解析后的索引元数据共同管理，目标数据按来源设备、目标编号、时间戳和空间位置维护，航线数据按航点、航段、计划版本和监控状态组织，告警事件记录触发规则、位置、时间、处理状态和用户确认信息。</w:t>
      </w:r>
    </w:p>
    <w:p>
      <w:pPr>
        <w:adjustRightInd w:val="0"/>
        <w:spacing w:line="360" w:lineRule="auto"/>
        <w:ind w:firstLine="480" w:firstLineChars="200"/>
        <w:rPr>
          <w:szCs w:val="28"/>
        </w:rPr>
      </w:pPr>
      <w:r>
        <w:t xml:space="preserve">数据库架构建议采用“业务数据表+文件资源索引+运行日志”的组合方式。海图原始文件、显示库文件和外部导入文件保留文件级存储路径与校验信息；数据库保存可检索的元数据、版本、状态和业务关联；日志记录接口接入、用户操作、告警触发和异常处理过程。该设计既支撑海图显示和航线监控的高频访问，也便于验收阶段追溯来源与处理记录。</w:t>
      </w:r>
    </w:p>
    <w:p ns2:paraId="011F2346">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17" w:name="_Toc1932"/>
      <w:bookmarkStart w:id="18" w:name="_Toc9876"/>
      <w:bookmarkStart w:id="19" w:name="_Toc11462"/>
      <w:r>
        <w:rPr>
          <w:rFonts w:hint="eastAsia" w:ascii="黑体" w:hAnsi="黑体" w:eastAsia="黑体" w:cs="黑体"/>
          <w:sz w:val="28"/>
          <w:szCs w:val="32"/>
          <w:lang w:val="en-US" w:eastAsia="zh-CN"/>
        </w:rPr>
        <w:t>通用质量特性设计</w:t>
      </w:r>
      <w:bookmarkEnd w:id="17"/>
    </w:p>
    <w:p>
      <w:pPr>
        <w:widowControl w:val="0"/>
        <w:bidi w:val="0"/>
        <w:spacing w:after="2" w:line="360" w:lineRule="auto"/>
        <w:ind w:firstLine="480" w:firstLineChars="200"/>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ns2:paraId="4389B38D">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0" w:name="_Ref2431"/>
      <w:r>
        <w:rPr>
          <w:rFonts w:hint="eastAsia" w:eastAsia="黑体"/>
          <w:bCs/>
          <w:szCs w:val="32"/>
          <w:lang w:val="en-US" w:eastAsia="zh-CN"/>
        </w:rPr>
        <w:t>可靠性设计</w:t>
      </w:r>
      <w:bookmarkEnd w:id="2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可靠性设计从数据、进程和操作三个层面展开。数据层对海图文件、航线计划、用户配置和日志记录进行校验与异常处理；进程层对关键模块运行状态、接口连接和多设备协同状态进行监测；操作层对高风险操作提供确认、回退或记录机制，降低误操作对航行显示和监控的影响。</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系统在异常情况下应优先保持核心显示与告警能力可用。对于外部接口中断、海图文件不可读、目标数据异常或设备优先级切换等情况，系统应记录原因并给出明确提示，便于运维人员定位问题并进行恢复。</w:t>
      </w:r>
    </w:p>
    <w:p ns2:paraId="1062CADC">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1" w:name="_Ref2503"/>
      <w:r>
        <w:rPr>
          <w:rFonts w:hint="eastAsia" w:eastAsia="黑体"/>
          <w:bCs/>
          <w:szCs w:val="32"/>
          <w:lang w:val="en-US" w:eastAsia="zh-CN"/>
        </w:rPr>
        <w:t>维修性设计</w:t>
      </w:r>
      <w:bookmarkEnd w:id="21"/>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维修性与保障性设计强调模块边界清晰、日志完整、配置可导出和故障可定位。系统将显示、接口、业务规则、数据维护和平台适配分别封装，使问题定位能够从模块、接口、数据和运行环境四个维度展开。</w:t>
      </w:r>
    </w:p>
    <w:p>
      <w:pPr>
        <w:widowControl w:val="0"/>
        <w:bidi w:val="0"/>
        <w:spacing w:after="2" w:line="360" w:lineRule="auto"/>
        <w:ind w:firstLine="480" w:firstLineChars="200"/>
        <w:jc w:val="left"/>
        <w:rPr>
          <w:rFonts w:hint="eastAsia" w:ascii="Times New Roman" w:hAnsi="Times New Roman" w:eastAsia="宋体" w:cs="Times New Roman"/>
          <w:kern w:val="2"/>
          <w:sz w:val="24"/>
          <w:szCs w:val="24"/>
          <w:lang w:val="en-US" w:eastAsia="zh-CN" w:bidi="ar-SA"/>
          <ns2:ligatures ns2:val="standardContextual"/>
        </w:rPr>
      </w:pPr>
      <w:r>
        <w:t xml:space="preserve">保障机制包括版本记录、配置备份、运行日志、异常事件清单和必要的诊断接口。对于需要投标人最终确认的质保期、驻场、响应时限或人员安排，系统正文保持人工确认项，不自动补齐为确定事实。</w:t>
      </w:r>
    </w:p>
    <w:p ns2:paraId="188E3B09">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2" w:name="_Ref2549"/>
      <w:r>
        <w:rPr>
          <w:rFonts w:hint="eastAsia" w:eastAsia="黑体"/>
          <w:bCs/>
          <w:szCs w:val="32"/>
          <w:lang w:val="en-US" w:eastAsia="zh-CN"/>
        </w:rPr>
        <w:t>保障性设计</w:t>
      </w:r>
      <w:bookmarkEnd w:id="22"/>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维修性与保障性设计强调模块边界清晰、日志完整、配置可导出和故障可定位。系统将显示、接口、业务规则、数据维护和平台适配分别封装，使问题定位能够从模块、接口、数据和运行环境四个维度展开。</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保障机制包括版本记录、配置备份、运行日志、异常事件清单和必要的诊断接口。对于需要投标人最终确认的质保期、驻场、响应时限或人员安排，系统正文保持人工确认项，不自动补齐为确定事实。</w:t>
      </w:r>
    </w:p>
    <w:p ns2:paraId="3A52F892">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3" w:name="_Ref2826"/>
      <w:r>
        <w:rPr>
          <w:rFonts w:hint="eastAsia" w:eastAsia="黑体"/>
          <w:bCs/>
          <w:szCs w:val="32"/>
          <w:lang w:val="en-US" w:eastAsia="zh-CN"/>
        </w:rPr>
        <w:t>测试性设计</w:t>
      </w:r>
      <w:bookmarkEnd w:id="2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性设计要求各模块在设计阶段预留可验证接口和测试数据入口。海图显示可通过标准海图样例、比例尺切换、配色模式和图层开关进行验证；目标融合可通过AIS、雷达、ARPA模拟数据验证坐标叠加；航线规划和告警模块可通过典型航线、安全等深线和水深场景验证规则判断。</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测试过程按单元测试、集成测试、系统测试和验收测试分层实施。每类测试都应保留输入条件、执行步骤、输出结果和问题闭环记录，使需求、评分项和测试证据之间形成可追溯关系。</w:t>
      </w:r>
    </w:p>
    <w:p ns2:paraId="091EB0C5">
      <w:pPr>
        <w:keepNext/>
        <w:keepLines/>
        <w:numPr>
          <w:ilvl w:val="2"/>
          <w:numId w:val="11"/>
        </w:numPr>
        <w:tabs>
          <w:tab w:val="left" w:pos="0"/>
        </w:tabs>
        <w:spacing w:line="360" w:lineRule="auto"/>
        <w:ind w:left="720" w:hanging="720"/>
        <w:outlineLvl w:val="2"/>
        <w:rPr>
          <w:rFonts w:hint="eastAsia" w:eastAsia="黑体"/>
          <w:bCs/>
          <w:szCs w:val="32"/>
          <w:lang w:val="en-US" w:eastAsia="zh-CN"/>
        </w:rPr>
      </w:pPr>
      <w:bookmarkStart w:id="24" w:name="_Ref2892"/>
      <w:r>
        <w:rPr>
          <w:rFonts w:hint="eastAsia" w:eastAsia="黑体"/>
          <w:bCs/>
          <w:szCs w:val="32"/>
          <w:lang w:val="en-US" w:eastAsia="zh-CN"/>
        </w:rPr>
        <w:t>安全性设计</w:t>
      </w:r>
      <w:bookmarkEnd w:id="24"/>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安全性设计从访问控制、运行环境、数据边界和操作审计四个方面落实。用户访问按照岗位和业务权限授权，正式运行系统与数据库不混入测试操作；网络与主机环境按照军用计算机网络安全防护要求进行配置；海图数据、航线数据、配置和日志按权限访问。</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系统对关键操作、接口异常、告警确认和配置变更进行审计记录。对于涉密、知识产权或外包管理要求，正文只描述控制机制和交付边界，不自动生成投标人资质或确定性服务事实。</w:t>
      </w:r>
    </w:p>
    <w:p ns2:paraId="796F7251">
      <w:pPr>
        <w:keepNext/>
        <w:keepLines/>
        <w:numPr>
          <w:ilvl w:val="2"/>
          <w:numId w:val="11"/>
        </w:numPr>
        <w:tabs>
          <w:tab w:val="left" w:pos="0"/>
        </w:tabs>
        <w:spacing w:line="360" w:lineRule="auto"/>
        <w:ind w:left="720" w:hanging="720"/>
        <w:outlineLvl w:val="2"/>
        <w:rPr>
          <w:rFonts w:hint="eastAsia" w:eastAsia="黑体"/>
          <w:bCs/>
          <w:szCs w:val="32"/>
          <w:lang w:val="en-US" w:eastAsia="zh-CN"/>
        </w:rPr>
      </w:pPr>
      <w:r>
        <w:rPr>
          <w:rFonts w:hint="eastAsia" w:eastAsia="黑体"/>
          <w:bCs/>
          <w:szCs w:val="32"/>
          <w:lang w:val="en-US" w:eastAsia="zh-CN"/>
        </w:rPr>
        <w:t>环境适应性设计</w:t>
      </w:r>
    </w:p>
    <w:bookmarkEnd w:id="18"/>
    <w:bookmarkEnd w:id="19"/>
    <w:p>
      <w:pPr>
        <w:spacing w:line="360" w:lineRule="auto"/>
        <w:ind w:firstLine="480" w:firstLineChars="200"/>
      </w:pPr>
      <w:r>
        <w:t xml:space="preserve">环境适应性设计面向国产化软硬件环境、不同处理器架构和不同操作系统版本展开。系统将图形渲染、文件访问、设备接口和系统服务调用纳入平台适配层，业务模块通过统一接口调用，降低迁移成本。</w:t>
      </w:r>
    </w:p>
    <w:p>
      <w:pPr>
        <w:spacing w:line="360" w:lineRule="auto"/>
        <w:ind w:firstLine="480" w:firstLineChars="200"/>
      </w:pPr>
      <w:r>
        <w:t xml:space="preserve">对于龙芯、飞腾、瑞芯微及麒麟、Ubuntu等目标环境，设计上重点关注编译依赖、图形驱动、外设输入、网络配置、日志路径和权限策略的一致性。部署验收阶段应形成环境配置清单和兼容性测试记录。</w:t>
      </w:r>
    </w:p>
    <w:p ns2:paraId="04218A1D">
      <w:pPr>
        <w:keepNext/>
        <w:keepLines/>
        <w:numPr>
          <w:ilvl w:val="1"/>
          <w:numId w:val="11"/>
        </w:numPr>
        <w:tabs>
          <w:tab w:val="left" w:pos="19"/>
        </w:tabs>
        <w:spacing w:before="140" w:after="140" w:line="360" w:lineRule="auto"/>
        <w:outlineLvl w:val="1"/>
        <w:rPr>
          <w:rFonts w:hint="eastAsia" w:ascii="黑体" w:hAnsi="黑体" w:eastAsia="黑体" w:cs="黑体"/>
          <w:sz w:val="28"/>
          <w:szCs w:val="32"/>
        </w:rPr>
      </w:pPr>
      <w:bookmarkStart w:id="25" w:name="_Toc26333"/>
      <w:r>
        <w:rPr>
          <w:rFonts w:hint="eastAsia" w:ascii="黑体" w:hAnsi="黑体" w:eastAsia="黑体" w:cs="黑体"/>
          <w:sz w:val="28"/>
          <w:szCs w:val="32"/>
        </w:rPr>
        <w:t>关键技术</w:t>
      </w:r>
      <w:bookmarkEnd w:id="25"/>
    </w:p>
    <w:p>
      <w:pPr>
        <w:widowControl/>
        <w:spacing w:line="360" w:lineRule="auto"/>
        <w:ind w:firstLine="480" w:firstLineChars="200"/>
        <w:jc w:val="left"/>
        <w:textAlignment w:val="center"/>
        <w:rPr>
          <w:rFonts w:hint="eastAsia"/>
          <w:szCs w:val="18"/>
        </w:rPr>
      </w:pPr>
      <w:r>
        <w:t xml:space="preserve">关键技术包括标准电子海图解析与符号化显示、动态目标时空融合、OpenGL实时叠加、航线与告警规则引擎、跨平台适配和质量可追溯机制。上述技术共同支撑系统从标准数据输入到航行态势输出的完整链路。</w:t>
      </w:r>
    </w:p>
    <w:p>
      <w:pPr>
        <w:widowControl/>
        <w:spacing w:line="360" w:lineRule="auto"/>
        <w:ind w:firstLine="480" w:firstLineChars="200"/>
        <w:jc w:val="left"/>
        <w:textAlignment w:val="center"/>
        <w:rPr>
          <w:rFonts w:hint="eastAsia"/>
          <w:szCs w:val="18"/>
        </w:rPr>
      </w:pPr>
      <w:r>
        <w:t xml:space="preserve">海图解析与显示技术负责S-57/S-63数据、S-52显示规则和配色模式的落地；目标融合技术负责AIS、雷达、ARPA和本船状态的一致化处理；规则引擎负责航线、安全等深线、水深和偏航等风险判断；跨平台适配技术负责软硬件环境差异屏蔽；质量追溯机制负责将测试、日志、交付物和需求来源关联起来。</w:t>
      </w:r>
    </w:p>
    <w:p ns2:paraId="4861F86A">
      <w:pPr>
        <w:keepNext/>
        <w:keepLines/>
        <w:numPr>
          <w:ilvl w:val="0"/>
          <w:numId w:val="11"/>
        </w:numPr>
        <w:tabs>
          <w:tab w:val="left" w:pos="0"/>
        </w:tabs>
        <w:spacing w:line="360" w:lineRule="auto"/>
        <w:outlineLvl w:val="0"/>
        <w:rPr>
          <w:rFonts w:hint="eastAsia" w:ascii="Calibri" w:hAnsi="Calibri" w:eastAsia="黑体"/>
          <w:bCs/>
          <w:kern w:val="44"/>
          <w:sz w:val="30"/>
          <w:szCs w:val="44"/>
          <w:lang w:val="en-US" w:eastAsia="zh-CN"/>
        </w:rPr>
      </w:pPr>
      <w:bookmarkStart w:id="26" w:name="_Toc4143"/>
      <w:bookmarkStart w:id="27" w:name="_Toc15080"/>
      <w:r>
        <w:rPr>
          <w:rFonts w:hint="eastAsia" w:ascii="Calibri" w:hAnsi="Calibri" w:eastAsia="黑体"/>
          <w:bCs/>
          <w:kern w:val="44"/>
          <w:sz w:val="30"/>
          <w:szCs w:val="44"/>
          <w:lang w:val="en-US" w:eastAsia="zh-CN"/>
        </w:rPr>
        <w:t>质量控制</w:t>
      </w:r>
      <w:bookmarkEnd w:id="26"/>
      <w:bookmarkEnd w:id="27"/>
    </w:p>
    <w:p>
      <w:pPr>
        <w:widowControl w:val="0"/>
        <w:bidi w:val="0"/>
        <w:spacing w:after="2" w:line="360" w:lineRule="auto"/>
        <w:ind w:firstLine="480" w:firstLineChars="200"/>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bookmarkEnd w:id="43"/>
    <w:p ns2:paraId="176C303B">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8" w:name="_Toc32752"/>
      <w:r>
        <w:rPr>
          <w:rFonts w:hint="eastAsia" w:ascii="黑体" w:hAnsi="黑体" w:eastAsia="黑体" w:cs="黑体"/>
          <w:sz w:val="28"/>
          <w:szCs w:val="32"/>
          <w:lang w:val="en-US" w:eastAsia="zh-CN"/>
        </w:rPr>
        <w:t>风险评估与控制</w:t>
      </w:r>
      <w:bookmarkEnd w:id="2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ns2:paraId="17E6E01A">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29" w:name="_Toc19435"/>
      <w:bookmarkStart w:id="30" w:name="_Toc26513"/>
      <w:r>
        <w:rPr>
          <w:rFonts w:hint="eastAsia" w:ascii="黑体" w:hAnsi="黑体" w:eastAsia="黑体" w:cs="黑体"/>
          <w:sz w:val="28"/>
          <w:szCs w:val="32"/>
          <w:lang w:val="en-US" w:eastAsia="zh-CN"/>
        </w:rPr>
        <w:t>质量保证措施</w:t>
      </w:r>
      <w:bookmarkEnd w:id="29"/>
      <w:bookmarkEnd w:id="30"/>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质量控制采用“标准约束-设计评审-测试验证-问题闭环”的路径。标准约束阶段明确IEC、IHO、GB/T、GJB及招标文件条款；设计评审阶段检查架构层次、模块边界、接口关系和高风险事实；测试验证阶段形成单元、集成、系统和验收记录；问题闭环阶段跟踪缺陷定位、整改措施和复测结果。</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风险管理重点关注标准符合偏差、接口数据异常、图形叠加误差、跨平台兼容问题、权限配置不当和交付资料不完整等风险。每类风险都应对应预防措施、发现手段和处置记录，避免只在正文中作原则性描述。</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0B27B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55BB0CC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033F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269F7C8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7BB7D74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35D55EB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077C6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E78DFF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5AB613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548A4A7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F5A17C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D35A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A973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6DEE06D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CBCC3E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42E8274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3E1BB0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AACD3B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C5B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EE3674C">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E23AEE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77FF1C8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753E24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090AE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4DA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278C49">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877172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6FA74F8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046040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08602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D366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DBA1BB2">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B723E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0B8CE37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1969E13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3CB02F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349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53BD7CA">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7FCDA99">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70FC73D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1BB010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E4F4CD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948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1288C4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4E334C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222904F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8F2E26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A71AFE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CD1C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B624F33">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E3616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76A7B68E">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5F078B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7F596C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8731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8D2D281">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CCA9A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A39EA2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4CA422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264797F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670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993A470">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3FD2E783">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6DA1D82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29764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649EA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9FB6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2D422B6">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E48FB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5CCA1F4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64E038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4CBCCF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8C58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E64B05">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3E2A59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7D1992D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E7E559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583900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2B1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131315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886124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7E44CB6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669057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E4B39A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ABA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40BF82D">
            <w:pPr>
              <w:widowControl w:val="0"/>
              <w:numPr>
                <w:ilvl w:val="0"/>
                <w:numId w:val="15"/>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4394BB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1A79D27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3B27B4">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7554D1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5DEC1BDF">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1" w:name="_Ref3150"/>
      <w:bookmarkStart w:id="32" w:name="_Toc18355"/>
      <w:bookmarkStart w:id="33" w:name="_Toc24827"/>
      <w:r>
        <w:rPr>
          <w:rFonts w:hint="eastAsia" w:ascii="黑体" w:hAnsi="黑体" w:eastAsia="黑体" w:cs="黑体"/>
          <w:sz w:val="28"/>
          <w:szCs w:val="32"/>
          <w:lang w:val="en-US" w:eastAsia="zh-CN"/>
        </w:rPr>
        <w:t>项目进度计划</w:t>
      </w:r>
      <w:bookmarkEnd w:id="31"/>
      <w:bookmarkEnd w:id="32"/>
      <w:bookmarkEnd w:id="33"/>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交付物管理应将软件、文档、测试资料、配置清单、使用说明和验收材料建立对应关系。对于交付时间、地点、人员、质保期或服务响应等需要投标主体确认的信息，继续保留人工确认或复核边界。</w:t>
      </w:r>
    </w:p>
    <w:p ns2:paraId="16BD06A2">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4" w:name="_Ref881"/>
      <w:bookmarkStart w:id="35" w:name="_Toc24805"/>
      <w:bookmarkStart w:id="36" w:name="_Toc30998"/>
      <w:r>
        <w:rPr>
          <w:rFonts w:hint="eastAsia" w:ascii="黑体" w:hAnsi="黑体" w:eastAsia="黑体" w:cs="黑体"/>
          <w:sz w:val="28"/>
          <w:szCs w:val="32"/>
          <w:lang w:val="en-US" w:eastAsia="zh-CN"/>
        </w:rPr>
        <w:t>项目人员组成</w:t>
      </w:r>
      <w:bookmarkEnd w:id="34"/>
      <w:bookmarkEnd w:id="35"/>
      <w:bookmarkEnd w:id="36"/>
    </w:p>
    <w:p ns2:paraId="447FC2F8">
      <w:pPr>
        <w:numPr>
          <w:ilvl w:val="0"/>
          <w:numId w:val="12"/>
        </w:numPr>
        <w:spacing w:after="0" w:line="240" w:lineRule="auto"/>
        <w:ind w:left="425" w:leftChars="0" w:hanging="425" w:firstLineChars="0"/>
        <w:jc w:val="center"/>
        <w:rPr>
          <w:rFonts w:hint="eastAsia" w:eastAsia="宋体" w:cs="Times New Roman"/>
          <w:color w:val="auto"/>
          <w:sz w:val="24"/>
          <w:szCs w:val="24"/>
          <w:lang w:val="en-US" w:eastAsia="zh-CN"/>
          <ns2:ligatures ns2:val="none"/>
        </w:rPr>
      </w:pPr>
      <w:r>
        <w:rPr>
          <w:rFonts w:hint="eastAsia" w:eastAsia="宋体" w:cs="Times New Roman"/>
          <w:color w:val="auto"/>
          <w:sz w:val="24"/>
          <w:szCs w:val="24"/>
          <w:lang w:val="en-US" w:eastAsia="zh-CN"/>
          <ns2:ligatures ns2:val="none"/>
        </w:rPr>
        <w:t>【CONFIRM:项目团队人员说明】</w:t>
      </w:r>
    </w:p>
    <w:tbl>
      <w:tblPr>
        <w:tblStyle w:val="25"/>
        <w:tblW w:w="8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3"/>
        <w:gridCol w:w="1026"/>
        <w:gridCol w:w="1156"/>
        <w:gridCol w:w="1156"/>
        <w:gridCol w:w="1545"/>
        <w:gridCol w:w="2173"/>
      </w:tblGrid>
      <w:tr ns2:paraId="27897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1D3632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拟担任</w:t>
            </w:r>
          </w:p>
          <w:p ns2:paraId="103247DA">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职务、分工</w:t>
            </w:r>
          </w:p>
        </w:tc>
        <w:tc>
          <w:tcPr>
            <w:tcW w:w="1026" w:type="dxa"/>
            <w:vAlign w:val="center"/>
          </w:tcPr>
          <w:p ns2:paraId="10E840ED">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姓名</w:t>
            </w:r>
          </w:p>
        </w:tc>
        <w:tc>
          <w:tcPr>
            <w:tcW w:w="1156" w:type="dxa"/>
            <w:vAlign w:val="center"/>
          </w:tcPr>
          <w:p ns2:paraId="1650095B">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职称</w:t>
            </w:r>
          </w:p>
        </w:tc>
        <w:tc>
          <w:tcPr>
            <w:tcW w:w="1156" w:type="dxa"/>
            <w:vAlign w:val="center"/>
          </w:tcPr>
          <w:p ns2:paraId="0B2EF57E">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专业</w:t>
            </w:r>
          </w:p>
        </w:tc>
        <w:tc>
          <w:tcPr>
            <w:tcW w:w="1545" w:type="dxa"/>
            <w:vAlign w:val="center"/>
          </w:tcPr>
          <w:p ns2:paraId="77AA6A57">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从业资格</w:t>
            </w:r>
          </w:p>
        </w:tc>
        <w:tc>
          <w:tcPr>
            <w:tcW w:w="2173" w:type="dxa"/>
            <w:vAlign w:val="center"/>
          </w:tcPr>
          <w:p ns2:paraId="1374BFC8">
            <w:pPr>
              <w:widowControl/>
              <w:spacing w:after="0" w:line="351" w:lineRule="atLeast"/>
              <w:ind w:firstLine="0"/>
              <w:jc w:val="center"/>
              <w:textAlignment w:val="baseline"/>
              <w:rPr>
                <w:rFonts w:eastAsia="宋体" w:cs="Times New Roman"/>
                <w:color w:val="000000"/>
                <w:kern w:val="0"/>
                <w:sz w:val="21"/>
                <w:szCs w:val="20"/>
                <w:highlight w:val="none"/>
                <w:u w:color="000000"/>
                <ns2:ligatures ns2:val="none"/>
              </w:rPr>
            </w:pPr>
            <w:r>
              <w:rPr>
                <w:rFonts w:eastAsia="宋体" w:cs="Times New Roman"/>
                <w:color w:val="000000"/>
                <w:kern w:val="0"/>
                <w:sz w:val="21"/>
                <w:szCs w:val="20"/>
                <w:highlight w:val="none"/>
                <w:u w:color="000000"/>
                <ns2:ligatures ns2:val="none"/>
              </w:rPr>
              <w:t>相关工作年限</w:t>
            </w:r>
          </w:p>
        </w:tc>
      </w:tr>
      <w:tr ns2:paraId="70C5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AF77F92">
            <w:r>
              <w:t>【CONFIRM:项目团队-职务分工】</w:t>
            </w:r>
          </w:p>
        </w:tc>
        <w:tc>
          <w:tcPr>
            <w:tcW w:w="1026" w:type="dxa"/>
            <w:vAlign w:val="center"/>
          </w:tcPr>
          <w:p ns2:paraId="2E93EAFB">
            <w:r>
              <w:t>【CONFIRM:项目团队-姓名】</w:t>
            </w:r>
          </w:p>
        </w:tc>
        <w:tc>
          <w:tcPr>
            <w:tcW w:w="1156" w:type="dxa"/>
            <w:vAlign w:val="center"/>
          </w:tcPr>
          <w:p ns2:paraId="219A385F">
            <w:r>
              <w:t>【CONFIRM:项目团队-职称】</w:t>
            </w:r>
          </w:p>
        </w:tc>
        <w:tc>
          <w:tcPr>
            <w:tcW w:w="1156" w:type="dxa"/>
            <w:vAlign w:val="center"/>
          </w:tcPr>
          <w:p ns2:paraId="7B4CAADD">
            <w:r>
              <w:t>【CONFIRM:项目团队-专业】</w:t>
            </w:r>
          </w:p>
        </w:tc>
        <w:tc>
          <w:tcPr>
            <w:tcW w:w="1545" w:type="dxa"/>
            <w:vAlign w:val="center"/>
          </w:tcPr>
          <w:p ns2:paraId="4BFE498B">
            <w:r>
              <w:t>【CONFIRM:项目团队-从业资格】</w:t>
            </w:r>
          </w:p>
        </w:tc>
        <w:tc>
          <w:tcPr>
            <w:tcW w:w="2173" w:type="dxa"/>
            <w:vAlign w:val="center"/>
          </w:tcPr>
          <w:p ns2:paraId="35DDD5F1">
            <w:r>
              <w:t>【CONFIRM:项目团队-相关工作年限】</w:t>
            </w:r>
          </w:p>
        </w:tc>
      </w:tr>
      <w:tr ns2:paraId="3822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69F98E6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1AFF85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5F57F7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22E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5E7435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032C327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0BB02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0646FE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7525C8C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62D66A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23F6925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5A9637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68D0DCA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964D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437A6462">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3C7F4C7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40D73F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0B194E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B21376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790A059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E2A7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2D9C102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2AC25F3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1039056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58CE53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3E0B74A">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752FE7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38B8C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F8FDD7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DF8443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4BE20C3">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55FF4C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39B960E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4A35E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17A96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53106AA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06060A0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6781E0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4E8C7AA6">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A985915">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5FBC21C7">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2962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791BB55F">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44E2F1E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4B51EB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79128564">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9A6AF5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68784F0">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r ns2:paraId="6152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1863" w:type="dxa"/>
            <w:vAlign w:val="center"/>
          </w:tcPr>
          <w:p ns2:paraId="15E71D29">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026" w:type="dxa"/>
            <w:vAlign w:val="center"/>
          </w:tcPr>
          <w:p ns2:paraId="140E5091">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0FA51A8B">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156" w:type="dxa"/>
            <w:vAlign w:val="center"/>
          </w:tcPr>
          <w:p ns2:paraId="3CB831BE">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1545" w:type="dxa"/>
            <w:vAlign w:val="center"/>
          </w:tcPr>
          <w:p ns2:paraId="2F4903DC">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c>
          <w:tcPr>
            <w:tcW w:w="2173" w:type="dxa"/>
            <w:vAlign w:val="center"/>
          </w:tcPr>
          <w:p ns2:paraId="1924E778">
            <w:pPr>
              <w:widowControl/>
              <w:spacing w:after="0" w:line="351" w:lineRule="atLeast"/>
              <w:ind w:firstLine="720"/>
              <w:jc w:val="center"/>
              <w:textAlignment w:val="baseline"/>
              <w:rPr>
                <w:rFonts w:eastAsia="宋体" w:cs="Times New Roman"/>
                <w:color w:val="000000"/>
                <w:kern w:val="0"/>
                <w:sz w:val="21"/>
                <w:szCs w:val="20"/>
                <w:highlight w:val="none"/>
                <w:u w:color="000000"/>
                <ns2:ligatures ns2:val="none"/>
              </w:rPr>
            </w:pPr>
          </w:p>
        </w:tc>
      </w:tr>
    </w:tbl>
    <w:p ns2:paraId="7A779AF1">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7" w:name="_Toc11424"/>
      <w:bookmarkStart w:id="38" w:name="_Toc10496"/>
      <w:r>
        <w:rPr>
          <w:rFonts w:hint="eastAsia" w:ascii="黑体" w:hAnsi="黑体" w:eastAsia="黑体" w:cs="黑体"/>
          <w:sz w:val="28"/>
          <w:szCs w:val="32"/>
          <w:lang w:val="en-US" w:eastAsia="zh-CN"/>
        </w:rPr>
        <w:t>成果交付及验收</w:t>
      </w:r>
      <w:bookmarkEnd w:id="37"/>
      <w:bookmarkEnd w:id="38"/>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widowControl w:val="0"/>
        <w:bidi w:val="0"/>
        <w:spacing w:after="2" w:line="360" w:lineRule="auto"/>
        <w:ind w:firstLine="480" w:firstLineChars="200"/>
        <w:rPr>
          <w:rFonts w:hint="eastAsia" w:ascii="Times New Roman" w:hAnsi="Times New Roman" w:eastAsia="宋体" w:cs="Times New Roman"/>
          <w:kern w:val="2"/>
          <w:sz w:val="24"/>
          <w:szCs w:val="24"/>
          <w:lang w:val="en-US" w:eastAsia="zh-CN" w:bidi="ar-SA"/>
          <ns2:ligatures ns2:val="standardContextual"/>
        </w:rPr>
      </w:pPr>
      <w:r>
        <w:t xml:space="preserve">交付物管理应将软件、文档、测试资料、配置清单、使用说明和验收材料建立对应关系。对于交付时间、地点、人员、质保期或服务响应等需要投标主体确认的信息，继续保留人工确认或复核边界。</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项目实施与交付按照需求确认、方案设计、开发集成、内部测试、联调验证、验收配合和资料归档的步骤组织。每个阶段都应明确输入、输出和检查点，例如设计阶段输出架构与接口说明，开发阶段输出模块代码和配置说明，测试阶段输出测试记录和问题闭环清单，验收阶段输出交付物和验收支撑材料。</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交付物管理应将软件、文档、测试资料、配置清单、使用说明和验收材料建立对应关系。对于交付时间、地点、人员、质保期或服务响应等需要投标主体确认的信息，继续保留人工确认或复核边界。</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1"/>
        <w:gridCol w:w="3379"/>
        <w:gridCol w:w="833"/>
        <w:gridCol w:w="970"/>
        <w:gridCol w:w="2470"/>
      </w:tblGrid>
      <w:tr ns2:paraId="70D6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61" w:type="dxa"/>
            <w:noWrap w:val="0"/>
            <w:vAlign w:val="center"/>
          </w:tcPr>
          <w:p ns2:paraId="17F7CF0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序号</w:t>
            </w:r>
          </w:p>
        </w:tc>
        <w:tc>
          <w:tcPr>
            <w:tcW w:w="3379" w:type="dxa"/>
            <w:noWrap w:val="0"/>
            <w:vAlign w:val="center"/>
          </w:tcPr>
          <w:p ns2:paraId="010F8E8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名称</w:t>
            </w:r>
          </w:p>
        </w:tc>
        <w:tc>
          <w:tcPr>
            <w:tcW w:w="833" w:type="dxa"/>
            <w:noWrap w:val="0"/>
            <w:vAlign w:val="center"/>
          </w:tcPr>
          <w:p ns2:paraId="73C1857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数量</w:t>
            </w:r>
          </w:p>
        </w:tc>
        <w:tc>
          <w:tcPr>
            <w:tcW w:w="970" w:type="dxa"/>
            <w:noWrap w:val="0"/>
            <w:vAlign w:val="center"/>
          </w:tcPr>
          <w:p ns2:paraId="15F9526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单位</w:t>
            </w:r>
          </w:p>
        </w:tc>
        <w:tc>
          <w:tcPr>
            <w:tcW w:w="2470" w:type="dxa"/>
            <w:noWrap w:val="0"/>
            <w:vAlign w:val="center"/>
          </w:tcPr>
          <w:p ns2:paraId="1DF0118E">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成果形式</w:t>
            </w:r>
          </w:p>
        </w:tc>
      </w:tr>
      <w:tr ns2:paraId="62DE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A71C771">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BC4E8F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软件开发计划</w:t>
            </w:r>
          </w:p>
        </w:tc>
        <w:tc>
          <w:tcPr>
            <w:tcW w:w="833" w:type="dxa"/>
            <w:noWrap w:val="0"/>
            <w:vAlign w:val="center"/>
          </w:tcPr>
          <w:p ns2:paraId="743A3FCF">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45A9B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F01B08C">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E81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6A40C8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06B94F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软件配置管理计划</w:t>
            </w:r>
          </w:p>
        </w:tc>
        <w:tc>
          <w:tcPr>
            <w:tcW w:w="833" w:type="dxa"/>
            <w:noWrap w:val="0"/>
            <w:vAlign w:val="center"/>
          </w:tcPr>
          <w:p ns2:paraId="2EB2532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21792F4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2817BD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46E73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DBFB5F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FC8EC36">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软件质量保证计划</w:t>
            </w:r>
          </w:p>
        </w:tc>
        <w:tc>
          <w:tcPr>
            <w:tcW w:w="833" w:type="dxa"/>
            <w:noWrap w:val="0"/>
            <w:vAlign w:val="center"/>
          </w:tcPr>
          <w:p ns2:paraId="0D899C3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D672702">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E6ED952">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6022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03AC4C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E370C3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需求规格说明</w:t>
            </w:r>
          </w:p>
        </w:tc>
        <w:tc>
          <w:tcPr>
            <w:tcW w:w="833" w:type="dxa"/>
            <w:noWrap w:val="0"/>
            <w:vAlign w:val="center"/>
          </w:tcPr>
          <w:p ns2:paraId="48C21C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0794B71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1EF6110">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0F60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4375E58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74674D01">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功能设计说明</w:t>
            </w:r>
          </w:p>
        </w:tc>
        <w:tc>
          <w:tcPr>
            <w:tcW w:w="833" w:type="dxa"/>
            <w:noWrap w:val="0"/>
            <w:vAlign w:val="center"/>
          </w:tcPr>
          <w:p ns2:paraId="61F52BF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033857">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7FE865C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1D1D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22F3E02">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3A2878">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测试总结</w:t>
            </w:r>
          </w:p>
        </w:tc>
        <w:tc>
          <w:tcPr>
            <w:tcW w:w="833" w:type="dxa"/>
            <w:noWrap w:val="0"/>
            <w:vAlign w:val="center"/>
          </w:tcPr>
          <w:p ns2:paraId="4952428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5B91B8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68960A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67129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F16724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2713C0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用户手册</w:t>
            </w:r>
          </w:p>
        </w:tc>
        <w:tc>
          <w:tcPr>
            <w:tcW w:w="833" w:type="dxa"/>
            <w:noWrap w:val="0"/>
            <w:vAlign w:val="center"/>
          </w:tcPr>
          <w:p ns2:paraId="449EAF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61FDB56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064947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C00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D069A1F">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6D8D103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配置管理总结</w:t>
            </w:r>
          </w:p>
        </w:tc>
        <w:tc>
          <w:tcPr>
            <w:tcW w:w="833" w:type="dxa"/>
            <w:noWrap w:val="0"/>
            <w:vAlign w:val="center"/>
          </w:tcPr>
          <w:p ns2:paraId="693ED19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0101C0C">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493BA63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D78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7E51BBE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A4AFCE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项目研制总结报告</w:t>
            </w:r>
          </w:p>
        </w:tc>
        <w:tc>
          <w:tcPr>
            <w:tcW w:w="833" w:type="dxa"/>
            <w:noWrap w:val="0"/>
            <w:vAlign w:val="center"/>
          </w:tcPr>
          <w:p ns2:paraId="3C972D3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7C8B66A">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5DDFD1EB">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831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3F5530F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21336E95">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项目管理过程文档</w:t>
            </w:r>
          </w:p>
        </w:tc>
        <w:tc>
          <w:tcPr>
            <w:tcW w:w="833" w:type="dxa"/>
            <w:noWrap w:val="0"/>
            <w:vAlign w:val="center"/>
          </w:tcPr>
          <w:p ns2:paraId="4408FA2D">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3CCCEBC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ACC101A">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3E72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D549A9">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1960F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自主可控评估大纲</w:t>
            </w:r>
          </w:p>
        </w:tc>
        <w:tc>
          <w:tcPr>
            <w:tcW w:w="833" w:type="dxa"/>
            <w:noWrap w:val="0"/>
            <w:vAlign w:val="center"/>
          </w:tcPr>
          <w:p ns2:paraId="4124BFB0">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547CFC15">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15720EF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22089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2271F89A">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5D30977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自主可控评估报告</w:t>
            </w:r>
          </w:p>
        </w:tc>
        <w:tc>
          <w:tcPr>
            <w:tcW w:w="833" w:type="dxa"/>
            <w:noWrap w:val="0"/>
            <w:vAlign w:val="center"/>
          </w:tcPr>
          <w:p ns2:paraId="014FDC93">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FF2EF99">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6421BFF4">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7EEC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51EA49B0">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496CE07F">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合同及经费穿透监管配套材料</w:t>
            </w:r>
          </w:p>
        </w:tc>
        <w:tc>
          <w:tcPr>
            <w:tcW w:w="833" w:type="dxa"/>
            <w:noWrap w:val="0"/>
            <w:vAlign w:val="center"/>
          </w:tcPr>
          <w:p ns2:paraId="2B8F8C31">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499E00D8">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052A62D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文档</w:t>
            </w:r>
          </w:p>
        </w:tc>
      </w:tr>
      <w:tr ns2:paraId="5F10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1" w:type="dxa"/>
            <w:noWrap w:val="0"/>
            <w:vAlign w:val="center"/>
          </w:tcPr>
          <w:p ns2:paraId="077848AC">
            <w:pPr>
              <w:widowControl w:val="0"/>
              <w:numPr>
                <w:ilvl w:val="0"/>
                <w:numId w:val="16"/>
              </w:numPr>
              <w:bidi w:val="0"/>
              <w:spacing w:after="2" w:line="360" w:lineRule="auto"/>
              <w:ind w:left="454" w:leftChars="0" w:hanging="454" w:firstLineChars="0"/>
              <w:jc w:val="center"/>
              <w:rPr>
                <w:rFonts w:hint="eastAsia" w:ascii="Times New Roman" w:hAnsi="Times New Roman" w:eastAsia="宋体" w:cs="Times New Roman"/>
                <w:kern w:val="2"/>
                <w:sz w:val="24"/>
                <w:szCs w:val="24"/>
                <w:lang w:val="en-US" w:eastAsia="zh-CN" w:bidi="ar-SA"/>
                <ns2:ligatures ns2:val="standardContextual"/>
              </w:rPr>
            </w:pPr>
          </w:p>
        </w:tc>
        <w:tc>
          <w:tcPr>
            <w:tcW w:w="3379" w:type="dxa"/>
            <w:noWrap w:val="0"/>
            <w:vAlign w:val="center"/>
          </w:tcPr>
          <w:p ns2:paraId="1740E927">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软件</w:t>
            </w:r>
          </w:p>
        </w:tc>
        <w:tc>
          <w:tcPr>
            <w:tcW w:w="833" w:type="dxa"/>
            <w:noWrap w:val="0"/>
            <w:vAlign w:val="center"/>
          </w:tcPr>
          <w:p ns2:paraId="247D1686">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1</w:t>
            </w:r>
          </w:p>
        </w:tc>
        <w:tc>
          <w:tcPr>
            <w:tcW w:w="970" w:type="dxa"/>
            <w:noWrap w:val="0"/>
            <w:vAlign w:val="center"/>
          </w:tcPr>
          <w:p ns2:paraId="76DDCD9B">
            <w:pPr>
              <w:widowControl w:val="0"/>
              <w:bidi w:val="0"/>
              <w:spacing w:after="2" w:line="360" w:lineRule="auto"/>
              <w:jc w:val="center"/>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套</w:t>
            </w:r>
          </w:p>
        </w:tc>
        <w:tc>
          <w:tcPr>
            <w:tcW w:w="2470" w:type="dxa"/>
            <w:noWrap w:val="0"/>
            <w:vAlign w:val="center"/>
          </w:tcPr>
          <w:p ns2:paraId="38728E6D">
            <w:pPr>
              <w:widowControl w:val="0"/>
              <w:bidi w:val="0"/>
              <w:spacing w:after="2" w:line="360" w:lineRule="auto"/>
              <w:jc w:val="both"/>
              <w:rPr>
                <w:rFonts w:hint="eastAsia" w:ascii="Times New Roman" w:hAnsi="Times New Roman" w:eastAsia="宋体" w:cs="Times New Roman"/>
                <w:kern w:val="2"/>
                <w:sz w:val="24"/>
                <w:szCs w:val="24"/>
                <w:lang w:val="en-US" w:eastAsia="zh-CN" w:bidi="ar-SA"/>
                <ns2:ligatures ns2:val="standardContextual"/>
              </w:rPr>
            </w:pPr>
            <w:r>
              <w:rPr>
                <w:rFonts w:hint="eastAsia" w:ascii="Times New Roman" w:hAnsi="Times New Roman" w:eastAsia="宋体" w:cs="Times New Roman"/>
                <w:kern w:val="2"/>
                <w:sz w:val="24"/>
                <w:szCs w:val="24"/>
                <w:lang w:val="en-US" w:eastAsia="zh-CN" w:bidi="ar-SA"/>
                <ns2:ligatures ns2:val="standardContextual"/>
              </w:rPr>
              <w:t>可执行程序及源代码</w:t>
            </w:r>
          </w:p>
        </w:tc>
      </w:tr>
    </w:tbl>
    <w:p ns2:paraId="1E9BBF94">
      <w:pPr>
        <w:keepNext/>
        <w:keepLines/>
        <w:numPr>
          <w:ilvl w:val="1"/>
          <w:numId w:val="11"/>
        </w:numPr>
        <w:tabs>
          <w:tab w:val="left" w:pos="19"/>
        </w:tabs>
        <w:spacing w:before="140" w:after="140" w:line="360" w:lineRule="auto"/>
        <w:ind w:left="575" w:hanging="575"/>
        <w:outlineLvl w:val="1"/>
        <w:rPr>
          <w:rFonts w:hint="eastAsia" w:ascii="黑体" w:hAnsi="黑体" w:eastAsia="黑体" w:cs="黑体"/>
          <w:sz w:val="28"/>
          <w:szCs w:val="32"/>
          <w:lang w:val="en-US" w:eastAsia="zh-CN"/>
        </w:rPr>
      </w:pPr>
      <w:bookmarkStart w:id="39" w:name="_Toc13693"/>
      <w:bookmarkStart w:id="40" w:name="_Toc3244"/>
      <w:r>
        <w:rPr>
          <w:rFonts w:hint="eastAsia" w:ascii="黑体" w:hAnsi="黑体" w:eastAsia="黑体" w:cs="黑体"/>
          <w:sz w:val="28"/>
          <w:szCs w:val="32"/>
          <w:lang w:val="en-US" w:eastAsia="zh-CN"/>
        </w:rPr>
        <w:t>售后服务及承诺</w:t>
      </w:r>
      <w:bookmarkEnd w:id="39"/>
      <w:bookmarkEnd w:id="40"/>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keepNext/>
        <w:keepLines/>
        <w:numPr>
          <w:ilvl w:val="2"/>
          <w:numId w:val="11"/>
        </w:numPr>
        <w:tabs>
          <w:tab w:val="left" w:pos="0"/>
        </w:tabs>
        <w:spacing w:line="360" w:lineRule="auto"/>
        <w:ind w:left="720" w:hanging="720"/>
        <w:outlineLvl w:val="2"/>
        <w:rPr>
          <w:rFonts w:hint="eastAsia" w:eastAsia="黑体"/>
          <w:bCs/>
          <w:szCs w:val="32"/>
          <w:lang w:val="en-US" w:eastAsia="zh-CN"/>
        </w:rPr>
      </w:pPr>
      <w:r>
        <w:t xml:space="preserve">售后与应急支援设计以问题受理、影响判断、远程诊断、现场处理、复盘记录和知识沉淀为闭环。具体响应时限、质保期、人员安排等属于投标人需确认事项，不在本地草稿中自动写成确定事实。</w:t>
      </w:r>
    </w:p>
    <w:p ns2:paraId="56DF7FB0">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eastAsia="宋体" w:cs="Times New Roman"/>
          <w:szCs w:val="18"/>
          <w:lang w:val="en-US" w:eastAsia="zh-CN"/>
          <ns2:ligatures ns2:val="none"/>
        </w:rPr>
        <w:t>【CONFIRM:质量保证期承诺】</w:t>
      </w:r>
    </w:p>
    <w:p ns2:paraId="400D08AF">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rPr>
          <w:rFonts w:hint="eastAsia" w:ascii="Times New Roman" w:hAnsi="Times New Roman" w:eastAsia="宋体" w:cs="Times New Roman"/>
          <w:szCs w:val="18"/>
          <w:lang w:val="en-US" w:eastAsia="zh-CN"/>
          <ns2:ligatures ns2:val="none"/>
        </w:rPr>
        <w:t>【CONFIRM:售后服务响应承诺】</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widowControl/>
        <w:spacing w:after="0" w:line="360" w:lineRule="auto"/>
        <w:ind w:firstLine="480" w:firstLineChars="200"/>
        <w:jc w:val="left"/>
        <w:textAlignment w:val="center"/>
        <w:rPr>
          <w:rFonts w:hint="eastAsia" w:ascii="Times New Roman" w:hAnsi="Times New Roman" w:eastAsia="宋体" w:cs="Times New Roman"/>
          <w:szCs w:val="18"/>
          <w:lang w:val="en-US" w:eastAsia="zh-CN"/>
          <ns2:ligatures ns2:val="none"/>
        </w:rPr>
      </w:pPr>
      <w:r>
        <w:t xml:space="preserve">售后与应急支援设计以问题受理、影响判断、远程诊断、现场处理、复盘记录和知识沉淀为闭环。具体响应时限、质保期、人员安排等属于投标人需确认事项，不在本地草稿中自动写成确定事实。</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培训与售后服务方案围绕系统使用、数据维护、故障处理和安全操作展开。培训内容可覆盖海图加载、图层控制、目标叠加、航线规划、告警确认、日志查看和配置备份等高频操作，帮助使用人员掌握核心业务流程。</w:t>
      </w:r>
    </w:p>
    <w:p>
      <w:pPr>
        <w:widowControl/>
        <w:numPr>
          <w:ilvl w:val="0"/>
          <w:numId w:val="17"/>
        </w:numPr>
        <w:spacing w:after="0" w:line="360" w:lineRule="auto"/>
        <w:ind w:left="845" w:leftChars="0" w:hanging="425" w:firstLineChars="0"/>
        <w:jc w:val="left"/>
        <w:textAlignment w:val="center"/>
        <w:rPr>
          <w:rFonts w:hint="eastAsia" w:ascii="Times New Roman" w:hAnsi="Times New Roman" w:eastAsia="宋体" w:cs="Times New Roman"/>
          <w:szCs w:val="18"/>
          <w:lang w:val="en-US" w:eastAsia="zh-CN"/>
          <ns2:ligatures ns2:val="none"/>
        </w:rPr>
      </w:pPr>
      <w:r>
        <w:t xml:space="preserve">售后与应急支援设计以问题受理、影响判断、远程诊断、现场处理、复盘记录和知识沉淀为闭环。具体响应时限、质保期、人员安排等属于投标人需确认事项，不在本地草稿中自动写成确定事实。</w:t>
      </w:r>
    </w:p>
    <w:sectPr>
      <w:footerReference r:id="rId6"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Adobe 宋体 Std L">
    <w:altName w:val="宋体"/>
    <w:panose1 w:val="02020300000000000000"/>
    <w:charset w:val="86"/>
    <w:family w:val="roman"/>
    <w:pitch w:val="default"/>
    <w:sig w:usb0="00000000" w:usb1="00000000" w:usb2="00000016" w:usb3="00000000" w:csb0="00060007"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F9C3B">
    <w:pPr>
      <w:pStyle w:val="17"/>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389D5">
                          <w:pPr>
                            <w:pStyle w:val="1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324389D5">
                    <w:pPr>
                      <w:pStyle w:val="17"/>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5EC89">
    <w:pPr>
      <w:pStyle w:val="17"/>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F38CD7">
                          <w:pPr>
                            <w:pStyle w:val="1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27F38CD7">
                    <w:pPr>
                      <w:pStyle w:val="17"/>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34965">
    <w:pPr>
      <w:pStyle w:val="17"/>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478C3E0C">
                    <w:pPr>
                      <w:pStyle w:val="17"/>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21F02A">
    <w:pPr>
      <w:pStyle w:val="18"/>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6C1EE8"/>
    <w:multiLevelType w:val="singleLevel"/>
    <w:tmpl w:val="A56C1EE8"/>
    <w:lvl w:ilvl="0" w:tentative="0">
      <w:start w:val="1"/>
      <w:numFmt w:val="decimal"/>
      <w:suff w:val="nothing"/>
      <w:lvlText w:val="%1."/>
      <w:lvlJc w:val="left"/>
      <w:pPr>
        <w:ind w:left="454" w:leftChars="0" w:hanging="454" w:firstLineChars="0"/>
      </w:pPr>
      <w:rPr>
        <w:rFonts w:hint="default"/>
      </w:rPr>
    </w:lvl>
  </w:abstractNum>
  <w:abstractNum w:abstractNumId="1">
    <w:nsid w:val="B7823A04"/>
    <w:multiLevelType w:val="singleLevel"/>
    <w:tmpl w:val="B7823A04"/>
    <w:lvl w:ilvl="0" w:tentative="0">
      <w:start w:val="1"/>
      <w:numFmt w:val="decimal"/>
      <w:lvlText w:val="%1."/>
      <w:lvlJc w:val="left"/>
      <w:pPr>
        <w:tabs>
          <w:tab w:val="left" w:pos="420"/>
        </w:tabs>
        <w:ind w:left="845" w:hanging="425"/>
      </w:pPr>
      <w:rPr>
        <w:rFonts w:hint="default"/>
      </w:rPr>
    </w:lvl>
  </w:abstractNum>
  <w:abstractNum w:abstractNumId="2">
    <w:nsid w:val="1B6A587E"/>
    <w:multiLevelType w:val="multilevel"/>
    <w:tmpl w:val="1B6A587E"/>
    <w:lvl w:ilvl="0" w:tentative="0">
      <w:start w:val="1"/>
      <w:numFmt w:val="none"/>
      <w:pStyle w:val="33"/>
      <w:lvlText w:val="%1（规范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F0707B9"/>
    <w:multiLevelType w:val="multilevel"/>
    <w:tmpl w:val="1F0707B9"/>
    <w:lvl w:ilvl="0" w:tentative="0">
      <w:start w:val="1"/>
      <w:numFmt w:val="decimal"/>
      <w:lvlText w:val="图%1"/>
      <w:lvlJc w:val="left"/>
      <w:pPr>
        <w:ind w:left="4020" w:hanging="420"/>
      </w:pPr>
      <w:rPr>
        <w:rFonts w:hint="default" w:ascii="黑体" w:hAnsi="黑体" w:eastAsia="黑体"/>
        <w:b w:val="0"/>
        <w:bCs w:val="0"/>
        <w:sz w:val="24"/>
        <w:szCs w:val="24"/>
      </w:rPr>
    </w:lvl>
    <w:lvl w:ilvl="1" w:tentative="0">
      <w:start w:val="1"/>
      <w:numFmt w:val="lowerLetter"/>
      <w:lvlText w:val="%2)"/>
      <w:lvlJc w:val="left"/>
      <w:pPr>
        <w:ind w:left="3780" w:hanging="420"/>
      </w:pPr>
    </w:lvl>
    <w:lvl w:ilvl="2" w:tentative="0">
      <w:start w:val="1"/>
      <w:numFmt w:val="lowerRoman"/>
      <w:lvlText w:val="%3."/>
      <w:lvlJc w:val="right"/>
      <w:pPr>
        <w:ind w:left="4200" w:hanging="420"/>
      </w:pPr>
    </w:lvl>
    <w:lvl w:ilvl="3" w:tentative="0">
      <w:start w:val="1"/>
      <w:numFmt w:val="decimal"/>
      <w:lvlText w:val="%4."/>
      <w:lvlJc w:val="left"/>
      <w:pPr>
        <w:ind w:left="4620" w:hanging="420"/>
      </w:pPr>
    </w:lvl>
    <w:lvl w:ilvl="4" w:tentative="0">
      <w:start w:val="1"/>
      <w:numFmt w:val="lowerLetter"/>
      <w:lvlText w:val="%5)"/>
      <w:lvlJc w:val="left"/>
      <w:pPr>
        <w:ind w:left="5040" w:hanging="420"/>
      </w:pPr>
    </w:lvl>
    <w:lvl w:ilvl="5" w:tentative="0">
      <w:start w:val="1"/>
      <w:numFmt w:val="lowerRoman"/>
      <w:lvlText w:val="%6."/>
      <w:lvlJc w:val="right"/>
      <w:pPr>
        <w:ind w:left="5460" w:hanging="420"/>
      </w:pPr>
    </w:lvl>
    <w:lvl w:ilvl="6" w:tentative="0">
      <w:start w:val="1"/>
      <w:numFmt w:val="decimal"/>
      <w:lvlText w:val="%7."/>
      <w:lvlJc w:val="left"/>
      <w:pPr>
        <w:ind w:left="5880" w:hanging="420"/>
      </w:pPr>
    </w:lvl>
    <w:lvl w:ilvl="7" w:tentative="0">
      <w:start w:val="1"/>
      <w:numFmt w:val="lowerLetter"/>
      <w:lvlText w:val="%8)"/>
      <w:lvlJc w:val="left"/>
      <w:pPr>
        <w:ind w:left="6300" w:hanging="420"/>
      </w:pPr>
    </w:lvl>
    <w:lvl w:ilvl="8" w:tentative="0">
      <w:start w:val="1"/>
      <w:numFmt w:val="lowerRoman"/>
      <w:lvlText w:val="%9."/>
      <w:lvlJc w:val="right"/>
      <w:pPr>
        <w:ind w:left="6720" w:hanging="420"/>
      </w:pPr>
    </w:lvl>
  </w:abstractNum>
  <w:abstractNum w:abstractNumId="4">
    <w:nsid w:val="23537A1C"/>
    <w:multiLevelType w:val="multilevel"/>
    <w:tmpl w:val="23537A1C"/>
    <w:lvl w:ilvl="0" w:tentative="0">
      <w:start w:val="1"/>
      <w:numFmt w:val="upperLetter"/>
      <w:pStyle w:val="79"/>
      <w:suff w:val="nothing"/>
      <w:lvlText w:val="附 录 %1"/>
      <w:lvlJc w:val="left"/>
      <w:pPr>
        <w:ind w:left="0" w:firstLine="0"/>
      </w:pPr>
      <w:rPr>
        <w:rFonts w:hint="eastAsia" w:ascii="黑体" w:hAnsi="Times New Roman" w:eastAsia="黑体"/>
        <w:b w:val="0"/>
        <w:i w:val="0"/>
        <w:sz w:val="24"/>
        <w:szCs w:val="24"/>
      </w:rPr>
    </w:lvl>
    <w:lvl w:ilvl="1" w:tentative="0">
      <w:start w:val="1"/>
      <w:numFmt w:val="decimal"/>
      <w:pStyle w:val="80"/>
      <w:suff w:val="nothing"/>
      <w:lvlText w:val="%1.%2　"/>
      <w:lvlJc w:val="left"/>
      <w:pPr>
        <w:ind w:left="3261" w:firstLine="0"/>
      </w:pPr>
      <w:rPr>
        <w:rFonts w:hint="eastAsia" w:ascii="黑体" w:hAnsi="Times New Roman" w:eastAsia="黑体"/>
        <w:b w:val="0"/>
        <w:i w:val="0"/>
        <w:snapToGrid/>
        <w:spacing w:val="0"/>
        <w:w w:val="100"/>
        <w:kern w:val="21"/>
        <w:sz w:val="24"/>
        <w:szCs w:val="24"/>
      </w:rPr>
    </w:lvl>
    <w:lvl w:ilvl="2" w:tentative="0">
      <w:start w:val="1"/>
      <w:numFmt w:val="decimal"/>
      <w:pStyle w:val="78"/>
      <w:suff w:val="nothing"/>
      <w:lvlText w:val="%1.%2.%3　"/>
      <w:lvlJc w:val="left"/>
      <w:pPr>
        <w:ind w:left="0" w:firstLine="0"/>
      </w:pPr>
      <w:rPr>
        <w:rFonts w:hint="eastAsia" w:ascii="黑体" w:hAnsi="Times New Roman" w:eastAsia="黑体"/>
        <w:b w:val="0"/>
        <w:i w:val="0"/>
        <w:sz w:val="21"/>
      </w:rPr>
    </w:lvl>
    <w:lvl w:ilvl="3" w:tentative="0">
      <w:start w:val="1"/>
      <w:numFmt w:val="decimal"/>
      <w:pStyle w:val="81"/>
      <w:suff w:val="nothing"/>
      <w:lvlText w:val="%1.%2.%3.%4　"/>
      <w:lvlJc w:val="left"/>
      <w:pPr>
        <w:ind w:left="0" w:firstLine="0"/>
      </w:pPr>
      <w:rPr>
        <w:rFonts w:hint="eastAsia" w:ascii="黑体" w:hAnsi="Times New Roman" w:eastAsia="黑体"/>
        <w:b w:val="0"/>
        <w:i w:val="0"/>
        <w:sz w:val="21"/>
      </w:rPr>
    </w:lvl>
    <w:lvl w:ilvl="4" w:tentative="0">
      <w:start w:val="1"/>
      <w:numFmt w:val="decimal"/>
      <w:pStyle w:val="82"/>
      <w:suff w:val="nothing"/>
      <w:lvlText w:val="%1.%2.%3.%4.%5　"/>
      <w:lvlJc w:val="left"/>
      <w:pPr>
        <w:ind w:left="0" w:firstLine="0"/>
      </w:pPr>
      <w:rPr>
        <w:rFonts w:hint="eastAsia" w:ascii="黑体" w:hAnsi="Times New Roman" w:eastAsia="黑体"/>
        <w:b w:val="0"/>
        <w:i w:val="0"/>
        <w:sz w:val="21"/>
      </w:rPr>
    </w:lvl>
    <w:lvl w:ilvl="5" w:tentative="0">
      <w:start w:val="1"/>
      <w:numFmt w:val="decimal"/>
      <w:pStyle w:val="83"/>
      <w:suff w:val="nothing"/>
      <w:lvlText w:val="%1.%2.%3.%4.%5.%6　"/>
      <w:lvlJc w:val="left"/>
      <w:pPr>
        <w:ind w:left="0" w:firstLine="0"/>
      </w:pPr>
      <w:rPr>
        <w:rFonts w:hint="eastAsia" w:ascii="黑体" w:hAnsi="Times New Roman" w:eastAsia="黑体"/>
        <w:b w:val="0"/>
        <w:i w:val="0"/>
        <w:sz w:val="21"/>
      </w:rPr>
    </w:lvl>
    <w:lvl w:ilvl="6" w:tentative="0">
      <w:start w:val="1"/>
      <w:numFmt w:val="decimal"/>
      <w:pStyle w:val="84"/>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5">
    <w:nsid w:val="496E4D7B"/>
    <w:multiLevelType w:val="multilevel"/>
    <w:tmpl w:val="496E4D7B"/>
    <w:lvl w:ilvl="0" w:tentative="0">
      <w:start w:val="1"/>
      <w:numFmt w:val="none"/>
      <w:pStyle w:val="58"/>
      <w:lvlText w:val="%1注"/>
      <w:lvlJc w:val="left"/>
      <w:pPr>
        <w:tabs>
          <w:tab w:val="left" w:pos="1021"/>
        </w:tabs>
        <w:ind w:left="1021" w:hanging="601"/>
      </w:pPr>
      <w:rPr>
        <w:rFonts w:hint="eastAsia" w:ascii="宋体" w:hAnsi="Times New Roman" w:eastAsia="宋体"/>
        <w:b w:val="0"/>
        <w:i w:val="0"/>
        <w:sz w:val="21"/>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557C2AF5"/>
    <w:multiLevelType w:val="multilevel"/>
    <w:tmpl w:val="557C2AF5"/>
    <w:lvl w:ilvl="0" w:tentative="0">
      <w:start w:val="1"/>
      <w:numFmt w:val="decimal"/>
      <w:pStyle w:val="56"/>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7">
    <w:nsid w:val="59DDB0AE"/>
    <w:multiLevelType w:val="singleLevel"/>
    <w:tmpl w:val="59DDB0AE"/>
    <w:lvl w:ilvl="0" w:tentative="0">
      <w:start w:val="1"/>
      <w:numFmt w:val="decimal"/>
      <w:lvlText w:val="表%1."/>
      <w:lvlJc w:val="left"/>
      <w:pPr>
        <w:tabs>
          <w:tab w:val="left" w:pos="420"/>
        </w:tabs>
        <w:ind w:left="425" w:leftChars="0" w:hanging="425" w:firstLineChars="0"/>
      </w:pPr>
      <w:rPr>
        <w:rFonts w:hint="default"/>
      </w:rPr>
    </w:lvl>
  </w:abstractNum>
  <w:abstractNum w:abstractNumId="8">
    <w:nsid w:val="5D9C66AD"/>
    <w:multiLevelType w:val="multilevel"/>
    <w:tmpl w:val="5D9C66AD"/>
    <w:lvl w:ilvl="0" w:tentative="0">
      <w:start w:val="1"/>
      <w:numFmt w:val="none"/>
      <w:pStyle w:val="35"/>
      <w:lvlText w:val="（资料性附录）"/>
      <w:lvlJc w:val="left"/>
      <w:pPr>
        <w:tabs>
          <w:tab w:val="left" w:pos="2027"/>
        </w:tabs>
        <w:ind w:left="0" w:firstLine="227"/>
      </w:pPr>
      <w:rPr>
        <w:rFonts w:hint="default" w:ascii="Times New Roman" w:hAnsi="Times New Roman" w:eastAsia="黑体"/>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605607F0"/>
    <w:multiLevelType w:val="multilevel"/>
    <w:tmpl w:val="605607F0"/>
    <w:lvl w:ilvl="0" w:tentative="0">
      <w:start w:val="1"/>
      <w:numFmt w:val="decimal"/>
      <w:lvlText w:val="%1"/>
      <w:lvlJc w:val="left"/>
      <w:pPr>
        <w:ind w:left="-560" w:hanging="440"/>
      </w:pPr>
      <w:rPr>
        <w:rFonts w:hint="default" w:ascii="Times New Roman" w:hAnsi="Times New Roman" w:eastAsia="Adobe 宋体 Std L"/>
        <w:sz w:val="28"/>
      </w:rPr>
    </w:lvl>
    <w:lvl w:ilvl="1" w:tentative="0">
      <w:start w:val="1"/>
      <w:numFmt w:val="lowerLetter"/>
      <w:lvlText w:val="%2)"/>
      <w:lvlJc w:val="left"/>
      <w:pPr>
        <w:ind w:left="-120" w:hanging="440"/>
      </w:pPr>
    </w:lvl>
    <w:lvl w:ilvl="2" w:tentative="0">
      <w:start w:val="1"/>
      <w:numFmt w:val="lowerRoman"/>
      <w:lvlText w:val="%3."/>
      <w:lvlJc w:val="right"/>
      <w:pPr>
        <w:ind w:left="320" w:hanging="440"/>
      </w:pPr>
    </w:lvl>
    <w:lvl w:ilvl="3" w:tentative="0">
      <w:start w:val="1"/>
      <w:numFmt w:val="decimal"/>
      <w:lvlText w:val="%4."/>
      <w:lvlJc w:val="left"/>
      <w:pPr>
        <w:ind w:left="760" w:hanging="440"/>
      </w:pPr>
    </w:lvl>
    <w:lvl w:ilvl="4" w:tentative="0">
      <w:start w:val="1"/>
      <w:numFmt w:val="lowerLetter"/>
      <w:lvlText w:val="%5)"/>
      <w:lvlJc w:val="left"/>
      <w:pPr>
        <w:ind w:left="1200" w:hanging="440"/>
      </w:pPr>
    </w:lvl>
    <w:lvl w:ilvl="5" w:tentative="0">
      <w:start w:val="1"/>
      <w:numFmt w:val="lowerRoman"/>
      <w:lvlText w:val="%6."/>
      <w:lvlJc w:val="right"/>
      <w:pPr>
        <w:ind w:left="1640" w:hanging="440"/>
      </w:pPr>
    </w:lvl>
    <w:lvl w:ilvl="6" w:tentative="0">
      <w:start w:val="1"/>
      <w:numFmt w:val="decimal"/>
      <w:lvlText w:val="%7."/>
      <w:lvlJc w:val="left"/>
      <w:pPr>
        <w:ind w:left="2080" w:hanging="440"/>
      </w:pPr>
    </w:lvl>
    <w:lvl w:ilvl="7" w:tentative="0">
      <w:start w:val="1"/>
      <w:numFmt w:val="lowerLetter"/>
      <w:lvlText w:val="%8)"/>
      <w:lvlJc w:val="left"/>
      <w:pPr>
        <w:ind w:left="2520" w:hanging="440"/>
      </w:pPr>
    </w:lvl>
    <w:lvl w:ilvl="8" w:tentative="0">
      <w:start w:val="1"/>
      <w:numFmt w:val="lowerRoman"/>
      <w:lvlText w:val="%9."/>
      <w:lvlJc w:val="right"/>
      <w:pPr>
        <w:ind w:left="2960" w:hanging="440"/>
      </w:pPr>
    </w:lvl>
  </w:abstractNum>
  <w:abstractNum w:abstractNumId="10">
    <w:nsid w:val="626A555D"/>
    <w:multiLevelType w:val="multilevel"/>
    <w:tmpl w:val="626A555D"/>
    <w:lvl w:ilvl="0" w:tentative="0">
      <w:start w:val="1"/>
      <w:numFmt w:val="none"/>
      <w:pStyle w:val="49"/>
      <w:lvlText w:val="%1目        次"/>
      <w:lvlJc w:val="left"/>
      <w:pPr>
        <w:tabs>
          <w:tab w:val="left" w:pos="1667"/>
        </w:tabs>
        <w:ind w:left="0" w:firstLine="227"/>
      </w:pPr>
      <w:rPr>
        <w:rFonts w:hint="default" w:ascii="Times New Roman" w:hAnsi="Times New Roman" w:eastAsia="黑体"/>
        <w:b w:val="0"/>
        <w:i w:val="0"/>
        <w:sz w:val="32"/>
      </w:rPr>
    </w:lvl>
    <w:lvl w:ilvl="1" w:tentative="0">
      <w:start w:val="1"/>
      <w:numFmt w:val="lowerLetter"/>
      <w:lvlText w:val="%2)"/>
      <w:lvlJc w:val="left"/>
      <w:pPr>
        <w:tabs>
          <w:tab w:val="left" w:pos="780"/>
        </w:tabs>
        <w:ind w:left="780" w:hanging="360"/>
      </w:pPr>
      <w:rPr>
        <w:rFonts w:hint="eastAsia"/>
      </w:rPr>
    </w:lvl>
    <w:lvl w:ilvl="2" w:tentative="0">
      <w:start w:val="1"/>
      <w:numFmt w:val="decimal"/>
      <w:lvlText w:val="%3)"/>
      <w:lvlJc w:val="left"/>
      <w:pPr>
        <w:tabs>
          <w:tab w:val="left" w:pos="1200"/>
        </w:tabs>
        <w:ind w:left="1200" w:hanging="360"/>
      </w:pPr>
      <w:rPr>
        <w:rFonts w:hint="eastAsia"/>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646260FA"/>
    <w:multiLevelType w:val="multilevel"/>
    <w:tmpl w:val="646260FA"/>
    <w:lvl w:ilvl="0" w:tentative="0">
      <w:start w:val="1"/>
      <w:numFmt w:val="decimal"/>
      <w:pStyle w:val="5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2">
    <w:nsid w:val="649A69AA"/>
    <w:multiLevelType w:val="multilevel"/>
    <w:tmpl w:val="649A69AA"/>
    <w:lvl w:ilvl="0" w:tentative="0">
      <w:start w:val="1"/>
      <w:numFmt w:val="decimal"/>
      <w:lvlText w:val="%1."/>
      <w:lvlJc w:val="left"/>
      <w:pPr>
        <w:ind w:left="432" w:hanging="432"/>
      </w:pPr>
      <w:rPr>
        <w:rFonts w:hint="default" w:ascii="黑体" w:hAnsi="黑体" w:eastAsia="黑体" w:cs="黑体"/>
        <w:sz w:val="30"/>
        <w:szCs w:val="30"/>
      </w:rPr>
    </w:lvl>
    <w:lvl w:ilvl="1" w:tentative="0">
      <w:start w:val="1"/>
      <w:numFmt w:val="decimal"/>
      <w:lvlText w:val="%1.%2."/>
      <w:lvlJc w:val="left"/>
      <w:pPr>
        <w:ind w:left="575" w:hanging="575"/>
      </w:pPr>
      <w:rPr>
        <w:rFonts w:hint="default" w:ascii="黑体" w:hAnsi="黑体" w:eastAsia="黑体" w:cs="黑体"/>
      </w:rPr>
    </w:lvl>
    <w:lvl w:ilvl="2" w:tentative="0">
      <w:start w:val="1"/>
      <w:numFmt w:val="decimal"/>
      <w:lvlText w:val="%1.%2.%3."/>
      <w:lvlJc w:val="left"/>
      <w:pPr>
        <w:ind w:left="720" w:hanging="720"/>
      </w:pPr>
      <w:rPr>
        <w:rFonts w:hint="default" w:ascii="黑体" w:hAnsi="黑体" w:eastAsia="黑体" w:cs="黑体"/>
      </w:rPr>
    </w:lvl>
    <w:lvl w:ilvl="3" w:tentative="0">
      <w:start w:val="1"/>
      <w:numFmt w:val="decimal"/>
      <w:lvlText w:val="%1.%2.%3.%4."/>
      <w:lvlJc w:val="left"/>
      <w:pPr>
        <w:ind w:left="0" w:firstLine="0"/>
      </w:pPr>
      <w:rPr>
        <w:rFonts w:hint="default" w:ascii="黑体" w:hAnsi="黑体" w:eastAsia="黑体" w:cs="黑体"/>
        <w:b w:val="0"/>
        <w:bCs w:val="0"/>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ascii="黑体" w:hAnsi="黑体" w:eastAsia="黑体" w:cs="黑体"/>
        <w:b w:val="0"/>
        <w:bCs w:val="0"/>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3">
    <w:nsid w:val="657D3FBC"/>
    <w:multiLevelType w:val="multilevel"/>
    <w:tmpl w:val="657D3FBC"/>
    <w:lvl w:ilvl="0" w:tentative="0">
      <w:start w:val="1"/>
      <w:numFmt w:val="upperLetter"/>
      <w:pStyle w:val="36"/>
      <w:suff w:val="nothing"/>
      <w:lvlText w:val="附　录　%1"/>
      <w:lvlJc w:val="left"/>
      <w:pPr>
        <w:ind w:left="0" w:firstLine="0"/>
      </w:pPr>
      <w:rPr>
        <w:rFonts w:hint="eastAsia" w:ascii="黑体" w:hAnsi="Times New Roman" w:eastAsia="黑体"/>
        <w:b w:val="0"/>
        <w:i w:val="0"/>
        <w:sz w:val="24"/>
      </w:rPr>
    </w:lvl>
    <w:lvl w:ilvl="1" w:tentative="0">
      <w:start w:val="1"/>
      <w:numFmt w:val="decimal"/>
      <w:pStyle w:val="38"/>
      <w:suff w:val="nothing"/>
      <w:lvlText w:val="%1.%2　"/>
      <w:lvlJc w:val="left"/>
      <w:pPr>
        <w:ind w:left="0" w:firstLine="0"/>
      </w:pPr>
      <w:rPr>
        <w:rFonts w:hint="default" w:ascii="Times New Roman" w:hAnsi="Times New Roman" w:eastAsia="黑体"/>
        <w:b w:val="0"/>
        <w:i w:val="0"/>
        <w:snapToGrid/>
        <w:spacing w:val="0"/>
        <w:w w:val="100"/>
        <w:kern w:val="21"/>
        <w:sz w:val="24"/>
      </w:rPr>
    </w:lvl>
    <w:lvl w:ilvl="2" w:tentative="0">
      <w:start w:val="1"/>
      <w:numFmt w:val="decimal"/>
      <w:pStyle w:val="39"/>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0"/>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41"/>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4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44"/>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4">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pStyle w:val="46"/>
      <w:suff w:val="nothing"/>
      <w:lvlText w:val="%1%2　"/>
      <w:lvlJc w:val="left"/>
      <w:pPr>
        <w:ind w:left="0" w:firstLine="0"/>
      </w:pPr>
      <w:rPr>
        <w:rFonts w:hint="default" w:ascii="Times New Roman" w:hAnsi="Times New Roman" w:eastAsia="黑体"/>
        <w:b w:val="0"/>
        <w:i w:val="0"/>
        <w:sz w:val="24"/>
      </w:rPr>
    </w:lvl>
    <w:lvl w:ilvl="2" w:tentative="0">
      <w:start w:val="1"/>
      <w:numFmt w:val="decimal"/>
      <w:pStyle w:val="47"/>
      <w:suff w:val="nothing"/>
      <w:lvlText w:val="%1%2.%3　"/>
      <w:lvlJc w:val="left"/>
      <w:pPr>
        <w:ind w:left="0" w:firstLine="0"/>
      </w:pPr>
      <w:rPr>
        <w:rFonts w:hint="default" w:ascii="Times New Roman" w:hAnsi="Times New Roman" w:eastAsia="黑体"/>
        <w:b w:val="0"/>
        <w:i w:val="0"/>
        <w:sz w:val="24"/>
      </w:rPr>
    </w:lvl>
    <w:lvl w:ilvl="3" w:tentative="0">
      <w:start w:val="1"/>
      <w:numFmt w:val="decimal"/>
      <w:pStyle w:val="48"/>
      <w:suff w:val="nothing"/>
      <w:lvlText w:val="%1%2.%3.%4　"/>
      <w:lvlJc w:val="left"/>
      <w:pPr>
        <w:ind w:left="0" w:firstLine="0"/>
      </w:pPr>
      <w:rPr>
        <w:rFonts w:hint="default" w:ascii="Times New Roman" w:hAnsi="Times New Roman" w:eastAsia="黑体"/>
        <w:b w:val="0"/>
        <w:i w:val="0"/>
        <w:sz w:val="24"/>
      </w:rPr>
    </w:lvl>
    <w:lvl w:ilvl="4" w:tentative="0">
      <w:start w:val="1"/>
      <w:numFmt w:val="decimal"/>
      <w:pStyle w:val="50"/>
      <w:suff w:val="nothing"/>
      <w:lvlText w:val="%1%2.%3.%4.%5　"/>
      <w:lvlJc w:val="left"/>
      <w:pPr>
        <w:ind w:left="0" w:firstLine="0"/>
      </w:pPr>
      <w:rPr>
        <w:rFonts w:hint="default" w:ascii="Times New Roman" w:hAnsi="Times New Roman" w:eastAsia="黑体"/>
        <w:b w:val="0"/>
        <w:i w:val="0"/>
        <w:sz w:val="24"/>
      </w:rPr>
    </w:lvl>
    <w:lvl w:ilvl="5" w:tentative="0">
      <w:start w:val="1"/>
      <w:numFmt w:val="decimal"/>
      <w:pStyle w:val="52"/>
      <w:suff w:val="nothing"/>
      <w:lvlText w:val="%1%2.%3.%4.%5.%6　"/>
      <w:lvlJc w:val="left"/>
      <w:pPr>
        <w:ind w:left="0" w:firstLine="0"/>
      </w:pPr>
      <w:rPr>
        <w:rFonts w:hint="default" w:ascii="Times New Roman" w:hAnsi="Times New Roman" w:eastAsia="黑体"/>
        <w:b w:val="0"/>
        <w:i w:val="0"/>
        <w:sz w:val="24"/>
      </w:rPr>
    </w:lvl>
    <w:lvl w:ilvl="6" w:tentative="0">
      <w:start w:val="1"/>
      <w:numFmt w:val="decimal"/>
      <w:pStyle w:val="53"/>
      <w:suff w:val="nothing"/>
      <w:lvlText w:val="%1%2.%3.%4.%5.%6.%7　"/>
      <w:lvlJc w:val="left"/>
      <w:pPr>
        <w:ind w:left="0" w:firstLine="0"/>
      </w:pPr>
      <w:rPr>
        <w:rFonts w:hint="default" w:ascii="Times New Roman" w:hAnsi="Times New Roman" w:eastAsia="黑体"/>
        <w:b w:val="0"/>
        <w:i w:val="0"/>
        <w:sz w:val="24"/>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5">
    <w:nsid w:val="6DBF04F4"/>
    <w:multiLevelType w:val="multilevel"/>
    <w:tmpl w:val="6DBF04F4"/>
    <w:lvl w:ilvl="0" w:tentative="0">
      <w:start w:val="1"/>
      <w:numFmt w:val="none"/>
      <w:pStyle w:val="57"/>
      <w:lvlText w:val="%1注："/>
      <w:lvlJc w:val="left"/>
      <w:pPr>
        <w:tabs>
          <w:tab w:val="left" w:pos="1140"/>
        </w:tabs>
        <w:ind w:left="840" w:hanging="420"/>
      </w:pPr>
      <w:rPr>
        <w:rFonts w:hint="eastAsia" w:ascii="宋体" w:hAnsi="Times New Roman" w:eastAsia="宋体"/>
        <w:b w:val="0"/>
        <w:i w:val="0"/>
        <w:sz w:val="21"/>
      </w:rPr>
    </w:lvl>
    <w:lvl w:ilvl="1" w:tentative="0">
      <w:start w:val="1"/>
      <w:numFmt w:val="lowerLetter"/>
      <w:lvlText w:val="%2)"/>
      <w:lvlJc w:val="left"/>
      <w:pPr>
        <w:tabs>
          <w:tab w:val="left" w:pos="900"/>
        </w:tabs>
        <w:ind w:left="900" w:hanging="480"/>
      </w:pPr>
      <w:rPr>
        <w:rFonts w:hint="eastAsia"/>
      </w:rPr>
    </w:lvl>
    <w:lvl w:ilvl="2" w:tentative="0">
      <w:start w:val="1"/>
      <w:numFmt w:val="decimal"/>
      <w:lvlText w:val="%3)"/>
      <w:lvlJc w:val="left"/>
      <w:pPr>
        <w:tabs>
          <w:tab w:val="left" w:pos="1200"/>
        </w:tabs>
        <w:ind w:left="1200" w:hanging="360"/>
      </w:pPr>
      <w:rPr>
        <w:rFonts w:hint="eastAsia" w:hAnsi="Times New Roman"/>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7D9871CD"/>
    <w:multiLevelType w:val="singleLevel"/>
    <w:tmpl w:val="7D9871CD"/>
    <w:lvl w:ilvl="0" w:tentative="0">
      <w:start w:val="1"/>
      <w:numFmt w:val="decimal"/>
      <w:suff w:val="nothing"/>
      <w:lvlText w:val="%1."/>
      <w:lvlJc w:val="left"/>
      <w:pPr>
        <w:ind w:left="454" w:leftChars="0" w:hanging="454" w:firstLineChars="0"/>
      </w:pPr>
      <w:rPr>
        <w:rFonts w:hint="default"/>
      </w:rPr>
    </w:lvl>
  </w:abstractNum>
  <w:num w:numId="1">
    <w:abstractNumId w:val="2"/>
  </w:num>
  <w:num w:numId="2">
    <w:abstractNumId w:val="8"/>
  </w:num>
  <w:num w:numId="3">
    <w:abstractNumId w:val="13"/>
  </w:num>
  <w:num w:numId="4">
    <w:abstractNumId w:val="14"/>
  </w:num>
  <w:num w:numId="5">
    <w:abstractNumId w:val="10"/>
  </w:num>
  <w:num w:numId="6">
    <w:abstractNumId w:val="11"/>
  </w:num>
  <w:num w:numId="7">
    <w:abstractNumId w:val="6"/>
  </w:num>
  <w:num w:numId="8">
    <w:abstractNumId w:val="15"/>
  </w:num>
  <w:num w:numId="9">
    <w:abstractNumId w:val="5"/>
  </w:num>
  <w:num w:numId="10">
    <w:abstractNumId w:val="4"/>
  </w:num>
  <w:num w:numId="11">
    <w:abstractNumId w:val="12"/>
  </w:num>
  <w:num w:numId="12">
    <w:abstractNumId w:val="7"/>
  </w:num>
  <w:num w:numId="13">
    <w:abstractNumId w:val="9"/>
  </w:num>
  <w:num w:numId="14">
    <w:abstractNumId w:val="3"/>
  </w:num>
  <w:num w:numId="15">
    <w:abstractNumId w:val="0"/>
  </w:num>
  <w:num w:numId="16">
    <w:abstractNumId w:val="16"/>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120"/>
  <w:drawingGridVerticalSpacing w:val="16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FmZDFhZDlmODM1ZDQ5NDFkNzBiOGQxZWQ0ZDAwZGYifQ=="/>
    <w:docVar w:name="KSO_WPS_MARK_KEY" w:val="5afb7e02-1123-4b76-aef5-3cb8e502d283"/>
  </w:docVars>
  <w:rsids>
    <w:rsidRoot w:val="00546F81"/>
    <w:rsid w:val="00001793"/>
    <w:rsid w:val="00003298"/>
    <w:rsid w:val="00032DCD"/>
    <w:rsid w:val="00037744"/>
    <w:rsid w:val="00037953"/>
    <w:rsid w:val="00071EB5"/>
    <w:rsid w:val="00072C34"/>
    <w:rsid w:val="00080EC7"/>
    <w:rsid w:val="000B16C9"/>
    <w:rsid w:val="000B67A4"/>
    <w:rsid w:val="000C2A4D"/>
    <w:rsid w:val="000E3C5B"/>
    <w:rsid w:val="000F76D9"/>
    <w:rsid w:val="00103960"/>
    <w:rsid w:val="00114645"/>
    <w:rsid w:val="00120F88"/>
    <w:rsid w:val="00166A63"/>
    <w:rsid w:val="00167843"/>
    <w:rsid w:val="0017208E"/>
    <w:rsid w:val="00173822"/>
    <w:rsid w:val="001761F8"/>
    <w:rsid w:val="0018274C"/>
    <w:rsid w:val="001B1FDD"/>
    <w:rsid w:val="001B766E"/>
    <w:rsid w:val="001C3605"/>
    <w:rsid w:val="001D294C"/>
    <w:rsid w:val="001E6BEE"/>
    <w:rsid w:val="0020033F"/>
    <w:rsid w:val="00203D51"/>
    <w:rsid w:val="00210F6F"/>
    <w:rsid w:val="00211995"/>
    <w:rsid w:val="00233407"/>
    <w:rsid w:val="00260F4A"/>
    <w:rsid w:val="00264BF1"/>
    <w:rsid w:val="0029625D"/>
    <w:rsid w:val="002A3469"/>
    <w:rsid w:val="002F2F0B"/>
    <w:rsid w:val="00306348"/>
    <w:rsid w:val="00335C70"/>
    <w:rsid w:val="003C5FC7"/>
    <w:rsid w:val="003D2FB1"/>
    <w:rsid w:val="003D7580"/>
    <w:rsid w:val="003F08F0"/>
    <w:rsid w:val="003F50B8"/>
    <w:rsid w:val="00406099"/>
    <w:rsid w:val="004277C9"/>
    <w:rsid w:val="00435BD8"/>
    <w:rsid w:val="004A1545"/>
    <w:rsid w:val="004B333F"/>
    <w:rsid w:val="004C45DB"/>
    <w:rsid w:val="004F4DCE"/>
    <w:rsid w:val="005017D1"/>
    <w:rsid w:val="00507ADD"/>
    <w:rsid w:val="00532493"/>
    <w:rsid w:val="0053257E"/>
    <w:rsid w:val="00533C79"/>
    <w:rsid w:val="005347F3"/>
    <w:rsid w:val="00546F81"/>
    <w:rsid w:val="0055557B"/>
    <w:rsid w:val="005874AF"/>
    <w:rsid w:val="005B119C"/>
    <w:rsid w:val="005B4BF6"/>
    <w:rsid w:val="005C69F4"/>
    <w:rsid w:val="005D5A9A"/>
    <w:rsid w:val="005E2A0B"/>
    <w:rsid w:val="00604636"/>
    <w:rsid w:val="006358AE"/>
    <w:rsid w:val="006478BB"/>
    <w:rsid w:val="00665814"/>
    <w:rsid w:val="00677068"/>
    <w:rsid w:val="006B14DF"/>
    <w:rsid w:val="006C0B7E"/>
    <w:rsid w:val="006D2EED"/>
    <w:rsid w:val="006E6381"/>
    <w:rsid w:val="006F63C6"/>
    <w:rsid w:val="00733364"/>
    <w:rsid w:val="00754401"/>
    <w:rsid w:val="00756D86"/>
    <w:rsid w:val="007A04E6"/>
    <w:rsid w:val="007A2A36"/>
    <w:rsid w:val="007A70BD"/>
    <w:rsid w:val="007B0DC4"/>
    <w:rsid w:val="007B3B9D"/>
    <w:rsid w:val="007B4621"/>
    <w:rsid w:val="007D25F0"/>
    <w:rsid w:val="007E241B"/>
    <w:rsid w:val="00800D01"/>
    <w:rsid w:val="0080292F"/>
    <w:rsid w:val="00810CF4"/>
    <w:rsid w:val="008172FF"/>
    <w:rsid w:val="00830C77"/>
    <w:rsid w:val="00835831"/>
    <w:rsid w:val="00860758"/>
    <w:rsid w:val="00862E02"/>
    <w:rsid w:val="0086430A"/>
    <w:rsid w:val="008A24D5"/>
    <w:rsid w:val="008B3AD6"/>
    <w:rsid w:val="008C76C3"/>
    <w:rsid w:val="008D1A02"/>
    <w:rsid w:val="008D2A79"/>
    <w:rsid w:val="009018D1"/>
    <w:rsid w:val="00911BD9"/>
    <w:rsid w:val="00920750"/>
    <w:rsid w:val="00926DF2"/>
    <w:rsid w:val="00972FAA"/>
    <w:rsid w:val="009844E8"/>
    <w:rsid w:val="009C12A2"/>
    <w:rsid w:val="009C507E"/>
    <w:rsid w:val="009C623C"/>
    <w:rsid w:val="009D1573"/>
    <w:rsid w:val="00A0503F"/>
    <w:rsid w:val="00A05772"/>
    <w:rsid w:val="00A16F7C"/>
    <w:rsid w:val="00A20FC7"/>
    <w:rsid w:val="00A306AB"/>
    <w:rsid w:val="00A553BE"/>
    <w:rsid w:val="00A9616A"/>
    <w:rsid w:val="00AF389B"/>
    <w:rsid w:val="00B318F3"/>
    <w:rsid w:val="00B332D5"/>
    <w:rsid w:val="00B52F57"/>
    <w:rsid w:val="00B64F24"/>
    <w:rsid w:val="00B91737"/>
    <w:rsid w:val="00BA50D3"/>
    <w:rsid w:val="00BB6E09"/>
    <w:rsid w:val="00BD246F"/>
    <w:rsid w:val="00BD402D"/>
    <w:rsid w:val="00BE4D6B"/>
    <w:rsid w:val="00BF2DE3"/>
    <w:rsid w:val="00C02C3B"/>
    <w:rsid w:val="00C05017"/>
    <w:rsid w:val="00C06A8C"/>
    <w:rsid w:val="00C103D6"/>
    <w:rsid w:val="00C16BE5"/>
    <w:rsid w:val="00C27328"/>
    <w:rsid w:val="00C36E3A"/>
    <w:rsid w:val="00CC6068"/>
    <w:rsid w:val="00CE7D2E"/>
    <w:rsid w:val="00D155C1"/>
    <w:rsid w:val="00D263A5"/>
    <w:rsid w:val="00D34A4B"/>
    <w:rsid w:val="00D3535D"/>
    <w:rsid w:val="00D45537"/>
    <w:rsid w:val="00D51E25"/>
    <w:rsid w:val="00D66EEF"/>
    <w:rsid w:val="00D9109B"/>
    <w:rsid w:val="00DB0198"/>
    <w:rsid w:val="00DB02AD"/>
    <w:rsid w:val="00DD0800"/>
    <w:rsid w:val="00DE1241"/>
    <w:rsid w:val="00DE5789"/>
    <w:rsid w:val="00DF55BB"/>
    <w:rsid w:val="00E02AAB"/>
    <w:rsid w:val="00E02C9C"/>
    <w:rsid w:val="00E16F84"/>
    <w:rsid w:val="00E17418"/>
    <w:rsid w:val="00E30113"/>
    <w:rsid w:val="00E80430"/>
    <w:rsid w:val="00E85E09"/>
    <w:rsid w:val="00EA640D"/>
    <w:rsid w:val="00ED59D6"/>
    <w:rsid w:val="00EE55A9"/>
    <w:rsid w:val="00F019B3"/>
    <w:rsid w:val="00F0341E"/>
    <w:rsid w:val="00F07FEC"/>
    <w:rsid w:val="00F77A0F"/>
    <w:rsid w:val="00F90130"/>
    <w:rsid w:val="00F90B36"/>
    <w:rsid w:val="00F9667D"/>
    <w:rsid w:val="00FB3CC7"/>
    <w:rsid w:val="00FD1D7F"/>
    <w:rsid w:val="00FE41A7"/>
    <w:rsid w:val="01023310"/>
    <w:rsid w:val="01033847"/>
    <w:rsid w:val="01213882"/>
    <w:rsid w:val="0157752C"/>
    <w:rsid w:val="01A27004"/>
    <w:rsid w:val="01D60B10"/>
    <w:rsid w:val="01E1612F"/>
    <w:rsid w:val="02181129"/>
    <w:rsid w:val="022A2346"/>
    <w:rsid w:val="025E0FB3"/>
    <w:rsid w:val="028E13EB"/>
    <w:rsid w:val="02FB17F2"/>
    <w:rsid w:val="031418F0"/>
    <w:rsid w:val="031E7531"/>
    <w:rsid w:val="032D650E"/>
    <w:rsid w:val="033E7944"/>
    <w:rsid w:val="034A75DD"/>
    <w:rsid w:val="036068E4"/>
    <w:rsid w:val="036723DA"/>
    <w:rsid w:val="03A8028B"/>
    <w:rsid w:val="03D41080"/>
    <w:rsid w:val="03D97BA9"/>
    <w:rsid w:val="03E2554B"/>
    <w:rsid w:val="03F4527E"/>
    <w:rsid w:val="03F90AE6"/>
    <w:rsid w:val="04060313"/>
    <w:rsid w:val="045647A9"/>
    <w:rsid w:val="04877EA0"/>
    <w:rsid w:val="04904FA7"/>
    <w:rsid w:val="04DC643E"/>
    <w:rsid w:val="04EB042F"/>
    <w:rsid w:val="0520422F"/>
    <w:rsid w:val="0568505A"/>
    <w:rsid w:val="056D353A"/>
    <w:rsid w:val="05957D83"/>
    <w:rsid w:val="05AA4306"/>
    <w:rsid w:val="05F6352F"/>
    <w:rsid w:val="05FE4F99"/>
    <w:rsid w:val="06604E4C"/>
    <w:rsid w:val="067B7677"/>
    <w:rsid w:val="06885F66"/>
    <w:rsid w:val="06A12659"/>
    <w:rsid w:val="06CF74E9"/>
    <w:rsid w:val="06DB44D3"/>
    <w:rsid w:val="06ED665E"/>
    <w:rsid w:val="06F87B17"/>
    <w:rsid w:val="074C3EE5"/>
    <w:rsid w:val="074D53D1"/>
    <w:rsid w:val="074E6802"/>
    <w:rsid w:val="077A3CEC"/>
    <w:rsid w:val="07944DAE"/>
    <w:rsid w:val="079B25E0"/>
    <w:rsid w:val="079C1EB4"/>
    <w:rsid w:val="07A80859"/>
    <w:rsid w:val="07C771E3"/>
    <w:rsid w:val="07DC0503"/>
    <w:rsid w:val="07E34C8C"/>
    <w:rsid w:val="080041F1"/>
    <w:rsid w:val="080812F8"/>
    <w:rsid w:val="08145EEF"/>
    <w:rsid w:val="0870581B"/>
    <w:rsid w:val="089B216C"/>
    <w:rsid w:val="08A803A3"/>
    <w:rsid w:val="08B27E28"/>
    <w:rsid w:val="08FA0F06"/>
    <w:rsid w:val="0922463B"/>
    <w:rsid w:val="09336848"/>
    <w:rsid w:val="09510A7C"/>
    <w:rsid w:val="096B5FE2"/>
    <w:rsid w:val="09756A0F"/>
    <w:rsid w:val="09784F73"/>
    <w:rsid w:val="099A01B0"/>
    <w:rsid w:val="099E0166"/>
    <w:rsid w:val="09AD2999"/>
    <w:rsid w:val="09DE524A"/>
    <w:rsid w:val="09E81497"/>
    <w:rsid w:val="09F558AC"/>
    <w:rsid w:val="0A083831"/>
    <w:rsid w:val="0A1026E6"/>
    <w:rsid w:val="0A3C34DB"/>
    <w:rsid w:val="0A6004CD"/>
    <w:rsid w:val="0A8703EC"/>
    <w:rsid w:val="0AA43D15"/>
    <w:rsid w:val="0AC10861"/>
    <w:rsid w:val="0AD93B39"/>
    <w:rsid w:val="0AED7401"/>
    <w:rsid w:val="0B297F03"/>
    <w:rsid w:val="0B302E03"/>
    <w:rsid w:val="0B36617C"/>
    <w:rsid w:val="0BA47589"/>
    <w:rsid w:val="0BDC4F75"/>
    <w:rsid w:val="0BEF4CA9"/>
    <w:rsid w:val="0C564D28"/>
    <w:rsid w:val="0C581959"/>
    <w:rsid w:val="0C801DA5"/>
    <w:rsid w:val="0C860EDE"/>
    <w:rsid w:val="0C9475FE"/>
    <w:rsid w:val="0C9F5C8B"/>
    <w:rsid w:val="0CE73BD2"/>
    <w:rsid w:val="0CF940F5"/>
    <w:rsid w:val="0D0C188A"/>
    <w:rsid w:val="0D15073F"/>
    <w:rsid w:val="0D5C636E"/>
    <w:rsid w:val="0D754064"/>
    <w:rsid w:val="0DC87888"/>
    <w:rsid w:val="0DE95727"/>
    <w:rsid w:val="0E3B74D8"/>
    <w:rsid w:val="0E5C416B"/>
    <w:rsid w:val="0E80608C"/>
    <w:rsid w:val="0E87741A"/>
    <w:rsid w:val="0EA07760"/>
    <w:rsid w:val="0EA33B28"/>
    <w:rsid w:val="0ED81BDB"/>
    <w:rsid w:val="0EE21728"/>
    <w:rsid w:val="0EE26D46"/>
    <w:rsid w:val="0EEC1973"/>
    <w:rsid w:val="0EF932E8"/>
    <w:rsid w:val="0F28330D"/>
    <w:rsid w:val="0F344E27"/>
    <w:rsid w:val="0F657D11"/>
    <w:rsid w:val="0F6674E2"/>
    <w:rsid w:val="0F9D2C6D"/>
    <w:rsid w:val="0FB06082"/>
    <w:rsid w:val="0FCF450B"/>
    <w:rsid w:val="0FDA17CC"/>
    <w:rsid w:val="10070C9A"/>
    <w:rsid w:val="106D43EE"/>
    <w:rsid w:val="10763A0F"/>
    <w:rsid w:val="10C5247C"/>
    <w:rsid w:val="10E365C2"/>
    <w:rsid w:val="10E71AF0"/>
    <w:rsid w:val="11004E70"/>
    <w:rsid w:val="110E019C"/>
    <w:rsid w:val="110E66A8"/>
    <w:rsid w:val="11103844"/>
    <w:rsid w:val="1111121D"/>
    <w:rsid w:val="1111746F"/>
    <w:rsid w:val="116003F7"/>
    <w:rsid w:val="116F452D"/>
    <w:rsid w:val="11A304BB"/>
    <w:rsid w:val="11A618BA"/>
    <w:rsid w:val="11A87DDD"/>
    <w:rsid w:val="11D04C6B"/>
    <w:rsid w:val="11E62E0D"/>
    <w:rsid w:val="11F94257"/>
    <w:rsid w:val="123C676E"/>
    <w:rsid w:val="125A4E46"/>
    <w:rsid w:val="12661A3D"/>
    <w:rsid w:val="126857B5"/>
    <w:rsid w:val="12A64154"/>
    <w:rsid w:val="12A66E32"/>
    <w:rsid w:val="12FD60C7"/>
    <w:rsid w:val="13070B2A"/>
    <w:rsid w:val="130F1585"/>
    <w:rsid w:val="13174AE5"/>
    <w:rsid w:val="135E5C67"/>
    <w:rsid w:val="137F1FEA"/>
    <w:rsid w:val="1384121B"/>
    <w:rsid w:val="13904FC3"/>
    <w:rsid w:val="13CA7DB6"/>
    <w:rsid w:val="13EB3FA7"/>
    <w:rsid w:val="14043C07"/>
    <w:rsid w:val="141B23B3"/>
    <w:rsid w:val="14264FE0"/>
    <w:rsid w:val="14515840"/>
    <w:rsid w:val="145370A3"/>
    <w:rsid w:val="148F7029"/>
    <w:rsid w:val="14C05D17"/>
    <w:rsid w:val="14F71EF4"/>
    <w:rsid w:val="153B4ABB"/>
    <w:rsid w:val="15406575"/>
    <w:rsid w:val="154A73F4"/>
    <w:rsid w:val="15533CBB"/>
    <w:rsid w:val="158741A4"/>
    <w:rsid w:val="15B25B34"/>
    <w:rsid w:val="16302145"/>
    <w:rsid w:val="163C3141"/>
    <w:rsid w:val="1656041C"/>
    <w:rsid w:val="16602DB3"/>
    <w:rsid w:val="16782682"/>
    <w:rsid w:val="16AA5FFE"/>
    <w:rsid w:val="16BE3BF5"/>
    <w:rsid w:val="16D50C74"/>
    <w:rsid w:val="16D94D1B"/>
    <w:rsid w:val="16E64C47"/>
    <w:rsid w:val="16E80C72"/>
    <w:rsid w:val="16EC0753"/>
    <w:rsid w:val="16ED4212"/>
    <w:rsid w:val="17034063"/>
    <w:rsid w:val="170B4961"/>
    <w:rsid w:val="174C1201"/>
    <w:rsid w:val="176C69FB"/>
    <w:rsid w:val="17837C4C"/>
    <w:rsid w:val="17B62B1E"/>
    <w:rsid w:val="18025D64"/>
    <w:rsid w:val="182E7059"/>
    <w:rsid w:val="182F0FA4"/>
    <w:rsid w:val="183879D7"/>
    <w:rsid w:val="184441C2"/>
    <w:rsid w:val="185D31E1"/>
    <w:rsid w:val="186D58D3"/>
    <w:rsid w:val="18820242"/>
    <w:rsid w:val="18852AFD"/>
    <w:rsid w:val="18866933"/>
    <w:rsid w:val="18874C17"/>
    <w:rsid w:val="18A230A3"/>
    <w:rsid w:val="18C64FE3"/>
    <w:rsid w:val="18DA0A8E"/>
    <w:rsid w:val="18F04BE9"/>
    <w:rsid w:val="18FC25AD"/>
    <w:rsid w:val="19290C12"/>
    <w:rsid w:val="19305081"/>
    <w:rsid w:val="194640B7"/>
    <w:rsid w:val="195A572B"/>
    <w:rsid w:val="199C7AF2"/>
    <w:rsid w:val="19BB50C1"/>
    <w:rsid w:val="1A004525"/>
    <w:rsid w:val="1A0D719B"/>
    <w:rsid w:val="1A1B4EBB"/>
    <w:rsid w:val="1A357095"/>
    <w:rsid w:val="1A400553"/>
    <w:rsid w:val="1A4C6F24"/>
    <w:rsid w:val="1A580C7C"/>
    <w:rsid w:val="1A9B7FF4"/>
    <w:rsid w:val="1A9C0424"/>
    <w:rsid w:val="1ACE1000"/>
    <w:rsid w:val="1AFF658A"/>
    <w:rsid w:val="1B1E7A45"/>
    <w:rsid w:val="1B2B3823"/>
    <w:rsid w:val="1B2D76A8"/>
    <w:rsid w:val="1B387FEB"/>
    <w:rsid w:val="1B505038"/>
    <w:rsid w:val="1B59213E"/>
    <w:rsid w:val="1B6137C1"/>
    <w:rsid w:val="1B965141"/>
    <w:rsid w:val="1BB40FCB"/>
    <w:rsid w:val="1BB83759"/>
    <w:rsid w:val="1BD417C5"/>
    <w:rsid w:val="1BDF4F7C"/>
    <w:rsid w:val="1C346708"/>
    <w:rsid w:val="1C965029"/>
    <w:rsid w:val="1C9A152A"/>
    <w:rsid w:val="1C9D269B"/>
    <w:rsid w:val="1CE51334"/>
    <w:rsid w:val="1CEE4B08"/>
    <w:rsid w:val="1D3953C8"/>
    <w:rsid w:val="1D502A2B"/>
    <w:rsid w:val="1D575568"/>
    <w:rsid w:val="1D577E6B"/>
    <w:rsid w:val="1D62418B"/>
    <w:rsid w:val="1DA07BBB"/>
    <w:rsid w:val="1DA71D7C"/>
    <w:rsid w:val="1DC5538F"/>
    <w:rsid w:val="1E3649B9"/>
    <w:rsid w:val="1E37122A"/>
    <w:rsid w:val="1E636E30"/>
    <w:rsid w:val="1E65296A"/>
    <w:rsid w:val="1E6E4153"/>
    <w:rsid w:val="1E8A260F"/>
    <w:rsid w:val="1ED62145"/>
    <w:rsid w:val="1F290257"/>
    <w:rsid w:val="1F2C36C6"/>
    <w:rsid w:val="1F3E1D77"/>
    <w:rsid w:val="1F460C2C"/>
    <w:rsid w:val="1F494278"/>
    <w:rsid w:val="1F6B68E4"/>
    <w:rsid w:val="1F707A57"/>
    <w:rsid w:val="1F811C64"/>
    <w:rsid w:val="1F94289C"/>
    <w:rsid w:val="1F953961"/>
    <w:rsid w:val="1FA63478"/>
    <w:rsid w:val="1FAF7DA6"/>
    <w:rsid w:val="1FB1452B"/>
    <w:rsid w:val="1FB9254F"/>
    <w:rsid w:val="1FE12702"/>
    <w:rsid w:val="20174376"/>
    <w:rsid w:val="2046271A"/>
    <w:rsid w:val="206275ED"/>
    <w:rsid w:val="20682F3F"/>
    <w:rsid w:val="206B48C0"/>
    <w:rsid w:val="20A238F5"/>
    <w:rsid w:val="20B422E7"/>
    <w:rsid w:val="20B65FAF"/>
    <w:rsid w:val="20E9256B"/>
    <w:rsid w:val="20F36B91"/>
    <w:rsid w:val="21A93F72"/>
    <w:rsid w:val="21AB121A"/>
    <w:rsid w:val="21D00C81"/>
    <w:rsid w:val="21DE339D"/>
    <w:rsid w:val="223E3E3C"/>
    <w:rsid w:val="22636C97"/>
    <w:rsid w:val="227C3179"/>
    <w:rsid w:val="22806203"/>
    <w:rsid w:val="22B07008"/>
    <w:rsid w:val="22CC4070"/>
    <w:rsid w:val="22E5250A"/>
    <w:rsid w:val="22F41A48"/>
    <w:rsid w:val="22F664C5"/>
    <w:rsid w:val="23081F32"/>
    <w:rsid w:val="230F75A5"/>
    <w:rsid w:val="23490CEA"/>
    <w:rsid w:val="23617D9C"/>
    <w:rsid w:val="237813DD"/>
    <w:rsid w:val="237A53B2"/>
    <w:rsid w:val="238E2BA1"/>
    <w:rsid w:val="23D42CAA"/>
    <w:rsid w:val="23FE7D27"/>
    <w:rsid w:val="23FF38FA"/>
    <w:rsid w:val="24013373"/>
    <w:rsid w:val="246062EC"/>
    <w:rsid w:val="246851A0"/>
    <w:rsid w:val="247A4785"/>
    <w:rsid w:val="2483022C"/>
    <w:rsid w:val="248C5C1A"/>
    <w:rsid w:val="24BC54EC"/>
    <w:rsid w:val="24C77784"/>
    <w:rsid w:val="24E22CD8"/>
    <w:rsid w:val="250D3B55"/>
    <w:rsid w:val="25333A00"/>
    <w:rsid w:val="253D6635"/>
    <w:rsid w:val="25A8619C"/>
    <w:rsid w:val="25E82A3D"/>
    <w:rsid w:val="25F72072"/>
    <w:rsid w:val="26582759"/>
    <w:rsid w:val="26A64EF3"/>
    <w:rsid w:val="26AB7F7D"/>
    <w:rsid w:val="26BE19EF"/>
    <w:rsid w:val="26D01CBB"/>
    <w:rsid w:val="26D85659"/>
    <w:rsid w:val="27003DB6"/>
    <w:rsid w:val="272655FA"/>
    <w:rsid w:val="274A1985"/>
    <w:rsid w:val="275D4004"/>
    <w:rsid w:val="27653C19"/>
    <w:rsid w:val="276D4E9A"/>
    <w:rsid w:val="277708DD"/>
    <w:rsid w:val="277D595C"/>
    <w:rsid w:val="277E10A1"/>
    <w:rsid w:val="278A3680"/>
    <w:rsid w:val="279273FF"/>
    <w:rsid w:val="279908E2"/>
    <w:rsid w:val="27A73D70"/>
    <w:rsid w:val="27C6290A"/>
    <w:rsid w:val="27E70AD2"/>
    <w:rsid w:val="28257A21"/>
    <w:rsid w:val="284377A3"/>
    <w:rsid w:val="284E5433"/>
    <w:rsid w:val="284F6DA3"/>
    <w:rsid w:val="285A2FA5"/>
    <w:rsid w:val="287A1946"/>
    <w:rsid w:val="289E5635"/>
    <w:rsid w:val="28C055AB"/>
    <w:rsid w:val="28C17575"/>
    <w:rsid w:val="291678C1"/>
    <w:rsid w:val="294C5091"/>
    <w:rsid w:val="295C6030"/>
    <w:rsid w:val="2970449A"/>
    <w:rsid w:val="29B01665"/>
    <w:rsid w:val="29BB2216"/>
    <w:rsid w:val="29DA269C"/>
    <w:rsid w:val="2A157B78"/>
    <w:rsid w:val="2A2A3F16"/>
    <w:rsid w:val="2A9A0F50"/>
    <w:rsid w:val="2AA46FDB"/>
    <w:rsid w:val="2ABF1892"/>
    <w:rsid w:val="2AC06A12"/>
    <w:rsid w:val="2AD96DF8"/>
    <w:rsid w:val="2B2E6A55"/>
    <w:rsid w:val="2B400C25"/>
    <w:rsid w:val="2B453E0A"/>
    <w:rsid w:val="2B6F7DDE"/>
    <w:rsid w:val="2B7E52A9"/>
    <w:rsid w:val="2BA240D0"/>
    <w:rsid w:val="2BC730F4"/>
    <w:rsid w:val="2BD72ABA"/>
    <w:rsid w:val="2C293467"/>
    <w:rsid w:val="2C385DA0"/>
    <w:rsid w:val="2C3A38C6"/>
    <w:rsid w:val="2C7A3CC3"/>
    <w:rsid w:val="2C8148F3"/>
    <w:rsid w:val="2C8B4122"/>
    <w:rsid w:val="2CA57FC0"/>
    <w:rsid w:val="2CD07712"/>
    <w:rsid w:val="2CE53E34"/>
    <w:rsid w:val="2CF00521"/>
    <w:rsid w:val="2CF03F85"/>
    <w:rsid w:val="2CF75313"/>
    <w:rsid w:val="2D0A65BA"/>
    <w:rsid w:val="2D1C34D1"/>
    <w:rsid w:val="2D346567"/>
    <w:rsid w:val="2D361C05"/>
    <w:rsid w:val="2D4D7629"/>
    <w:rsid w:val="2D564730"/>
    <w:rsid w:val="2D846A74"/>
    <w:rsid w:val="2D855015"/>
    <w:rsid w:val="2D956139"/>
    <w:rsid w:val="2DA34463"/>
    <w:rsid w:val="2DB15E0A"/>
    <w:rsid w:val="2E13617D"/>
    <w:rsid w:val="2E1A31F7"/>
    <w:rsid w:val="2E3E1D40"/>
    <w:rsid w:val="2E5F7614"/>
    <w:rsid w:val="2E8B21B7"/>
    <w:rsid w:val="2E8E4582"/>
    <w:rsid w:val="2EBA0CEE"/>
    <w:rsid w:val="2ED53227"/>
    <w:rsid w:val="2F00243A"/>
    <w:rsid w:val="2F0F78B1"/>
    <w:rsid w:val="2F181F01"/>
    <w:rsid w:val="2F2C5DF5"/>
    <w:rsid w:val="2F9C6646"/>
    <w:rsid w:val="2FA15A0A"/>
    <w:rsid w:val="2FA63021"/>
    <w:rsid w:val="2FB4573E"/>
    <w:rsid w:val="2FE75B13"/>
    <w:rsid w:val="2FEB5CCB"/>
    <w:rsid w:val="30074904"/>
    <w:rsid w:val="30085898"/>
    <w:rsid w:val="30112B90"/>
    <w:rsid w:val="30240B15"/>
    <w:rsid w:val="30297EDA"/>
    <w:rsid w:val="309D4DDC"/>
    <w:rsid w:val="30D16B78"/>
    <w:rsid w:val="30D50061"/>
    <w:rsid w:val="31125662"/>
    <w:rsid w:val="311A7408"/>
    <w:rsid w:val="313308E4"/>
    <w:rsid w:val="31476A7C"/>
    <w:rsid w:val="31570A76"/>
    <w:rsid w:val="31B5579D"/>
    <w:rsid w:val="31DE2F46"/>
    <w:rsid w:val="31E22A36"/>
    <w:rsid w:val="31F476C7"/>
    <w:rsid w:val="32055404"/>
    <w:rsid w:val="3216623C"/>
    <w:rsid w:val="32236BAB"/>
    <w:rsid w:val="32317519"/>
    <w:rsid w:val="325F4087"/>
    <w:rsid w:val="326267EA"/>
    <w:rsid w:val="326276D3"/>
    <w:rsid w:val="326613C0"/>
    <w:rsid w:val="328B2AC5"/>
    <w:rsid w:val="32AC3044"/>
    <w:rsid w:val="32D620CC"/>
    <w:rsid w:val="32E35A7C"/>
    <w:rsid w:val="33042C8D"/>
    <w:rsid w:val="337B347B"/>
    <w:rsid w:val="33A93035"/>
    <w:rsid w:val="33AD2BD0"/>
    <w:rsid w:val="33E81E5A"/>
    <w:rsid w:val="33E82F8C"/>
    <w:rsid w:val="340F73E6"/>
    <w:rsid w:val="344572AC"/>
    <w:rsid w:val="344F1ED9"/>
    <w:rsid w:val="34733E19"/>
    <w:rsid w:val="347436ED"/>
    <w:rsid w:val="34963664"/>
    <w:rsid w:val="34C277A8"/>
    <w:rsid w:val="34E86283"/>
    <w:rsid w:val="34F64CD5"/>
    <w:rsid w:val="35317E76"/>
    <w:rsid w:val="35335357"/>
    <w:rsid w:val="35645510"/>
    <w:rsid w:val="35700359"/>
    <w:rsid w:val="357D65D2"/>
    <w:rsid w:val="35847960"/>
    <w:rsid w:val="359D0A43"/>
    <w:rsid w:val="359E1369"/>
    <w:rsid w:val="35EB373D"/>
    <w:rsid w:val="35F20D6E"/>
    <w:rsid w:val="35F8131D"/>
    <w:rsid w:val="35FE0132"/>
    <w:rsid w:val="36025013"/>
    <w:rsid w:val="3608793E"/>
    <w:rsid w:val="363C4A50"/>
    <w:rsid w:val="36D16BD5"/>
    <w:rsid w:val="36EC570D"/>
    <w:rsid w:val="370A2647"/>
    <w:rsid w:val="372F0C12"/>
    <w:rsid w:val="373B2F8E"/>
    <w:rsid w:val="373F73EB"/>
    <w:rsid w:val="37AC66B8"/>
    <w:rsid w:val="37BA7C61"/>
    <w:rsid w:val="37BC5AD7"/>
    <w:rsid w:val="37C130EE"/>
    <w:rsid w:val="37C91FA2"/>
    <w:rsid w:val="37FF59C4"/>
    <w:rsid w:val="38127B00"/>
    <w:rsid w:val="3834566E"/>
    <w:rsid w:val="383513E6"/>
    <w:rsid w:val="38436BD5"/>
    <w:rsid w:val="38442ADA"/>
    <w:rsid w:val="384562BB"/>
    <w:rsid w:val="38851743"/>
    <w:rsid w:val="38961E84"/>
    <w:rsid w:val="38D330D8"/>
    <w:rsid w:val="38DB3D3B"/>
    <w:rsid w:val="38FD4BCC"/>
    <w:rsid w:val="39072D82"/>
    <w:rsid w:val="391060DB"/>
    <w:rsid w:val="393503D0"/>
    <w:rsid w:val="39513FFD"/>
    <w:rsid w:val="39665CFB"/>
    <w:rsid w:val="39810D86"/>
    <w:rsid w:val="39893797"/>
    <w:rsid w:val="399A59A4"/>
    <w:rsid w:val="39A0476E"/>
    <w:rsid w:val="39EF3F42"/>
    <w:rsid w:val="3A257964"/>
    <w:rsid w:val="3A3F02FA"/>
    <w:rsid w:val="3A6F5083"/>
    <w:rsid w:val="3A8829E6"/>
    <w:rsid w:val="3AA74337"/>
    <w:rsid w:val="3AB26D1E"/>
    <w:rsid w:val="3AC151B3"/>
    <w:rsid w:val="3ADA7676"/>
    <w:rsid w:val="3B2E0A9A"/>
    <w:rsid w:val="3B3C64C9"/>
    <w:rsid w:val="3B570928"/>
    <w:rsid w:val="3B6B3A9C"/>
    <w:rsid w:val="3B74580B"/>
    <w:rsid w:val="3B8701AA"/>
    <w:rsid w:val="3B8B5895"/>
    <w:rsid w:val="3B8F5459"/>
    <w:rsid w:val="3B9414DE"/>
    <w:rsid w:val="3BFC63E1"/>
    <w:rsid w:val="3C027831"/>
    <w:rsid w:val="3C574020"/>
    <w:rsid w:val="3C65673D"/>
    <w:rsid w:val="3C746980"/>
    <w:rsid w:val="3CAA4150"/>
    <w:rsid w:val="3CBC24F3"/>
    <w:rsid w:val="3CC01BC6"/>
    <w:rsid w:val="3CD13DD3"/>
    <w:rsid w:val="3CD66EB7"/>
    <w:rsid w:val="3CD8036F"/>
    <w:rsid w:val="3D08531B"/>
    <w:rsid w:val="3D26465F"/>
    <w:rsid w:val="3D3A7C13"/>
    <w:rsid w:val="3D653900"/>
    <w:rsid w:val="3D78424E"/>
    <w:rsid w:val="3DD84CED"/>
    <w:rsid w:val="3DED534A"/>
    <w:rsid w:val="3DFA080A"/>
    <w:rsid w:val="3E0C3B6F"/>
    <w:rsid w:val="3E1201FF"/>
    <w:rsid w:val="3E206037"/>
    <w:rsid w:val="3E864749"/>
    <w:rsid w:val="3EC276C5"/>
    <w:rsid w:val="3F283A52"/>
    <w:rsid w:val="3F381DA7"/>
    <w:rsid w:val="3FF102E8"/>
    <w:rsid w:val="40036393"/>
    <w:rsid w:val="40284251"/>
    <w:rsid w:val="402B68F2"/>
    <w:rsid w:val="409C2C48"/>
    <w:rsid w:val="40D07EFD"/>
    <w:rsid w:val="4105404B"/>
    <w:rsid w:val="4107344E"/>
    <w:rsid w:val="41436921"/>
    <w:rsid w:val="417279A1"/>
    <w:rsid w:val="418E4165"/>
    <w:rsid w:val="4191768D"/>
    <w:rsid w:val="41A41AB6"/>
    <w:rsid w:val="41B415CD"/>
    <w:rsid w:val="41BE244C"/>
    <w:rsid w:val="41BE2D52"/>
    <w:rsid w:val="41EB029C"/>
    <w:rsid w:val="41FD2F74"/>
    <w:rsid w:val="41FF212D"/>
    <w:rsid w:val="421502BE"/>
    <w:rsid w:val="42154762"/>
    <w:rsid w:val="4253528A"/>
    <w:rsid w:val="42660B19"/>
    <w:rsid w:val="428570D9"/>
    <w:rsid w:val="429C278D"/>
    <w:rsid w:val="42A10093"/>
    <w:rsid w:val="42D44984"/>
    <w:rsid w:val="42DD6902"/>
    <w:rsid w:val="42FC76D0"/>
    <w:rsid w:val="43042B94"/>
    <w:rsid w:val="43100201"/>
    <w:rsid w:val="432E4C25"/>
    <w:rsid w:val="43397F84"/>
    <w:rsid w:val="437E6337"/>
    <w:rsid w:val="43931DE2"/>
    <w:rsid w:val="43A86F10"/>
    <w:rsid w:val="43C53F65"/>
    <w:rsid w:val="43F5270B"/>
    <w:rsid w:val="440E18CD"/>
    <w:rsid w:val="444132A5"/>
    <w:rsid w:val="445B0426"/>
    <w:rsid w:val="44615A3C"/>
    <w:rsid w:val="446C369C"/>
    <w:rsid w:val="447B4624"/>
    <w:rsid w:val="447F4DC4"/>
    <w:rsid w:val="44934983"/>
    <w:rsid w:val="44AB315B"/>
    <w:rsid w:val="44B26298"/>
    <w:rsid w:val="44B85878"/>
    <w:rsid w:val="44D206E8"/>
    <w:rsid w:val="44DA4A5B"/>
    <w:rsid w:val="44DC3315"/>
    <w:rsid w:val="45314A96"/>
    <w:rsid w:val="453C302D"/>
    <w:rsid w:val="4545799C"/>
    <w:rsid w:val="45905269"/>
    <w:rsid w:val="45C5006E"/>
    <w:rsid w:val="461E55A5"/>
    <w:rsid w:val="46365BB9"/>
    <w:rsid w:val="465B295F"/>
    <w:rsid w:val="46AA5484"/>
    <w:rsid w:val="46BA7E57"/>
    <w:rsid w:val="46D0453B"/>
    <w:rsid w:val="46D06EA9"/>
    <w:rsid w:val="46E44703"/>
    <w:rsid w:val="47013507"/>
    <w:rsid w:val="471A732B"/>
    <w:rsid w:val="475D765F"/>
    <w:rsid w:val="47A438E8"/>
    <w:rsid w:val="47B574D9"/>
    <w:rsid w:val="480C3F11"/>
    <w:rsid w:val="4829059F"/>
    <w:rsid w:val="484B7F43"/>
    <w:rsid w:val="48765774"/>
    <w:rsid w:val="48A77123"/>
    <w:rsid w:val="48EB1D78"/>
    <w:rsid w:val="490E5A67"/>
    <w:rsid w:val="49181DB0"/>
    <w:rsid w:val="493D00FA"/>
    <w:rsid w:val="49995297"/>
    <w:rsid w:val="499B6275"/>
    <w:rsid w:val="49A5461D"/>
    <w:rsid w:val="49E862B8"/>
    <w:rsid w:val="49EF7C48"/>
    <w:rsid w:val="4A016FDB"/>
    <w:rsid w:val="4A070E34"/>
    <w:rsid w:val="4A1E6A1C"/>
    <w:rsid w:val="4A2F59CC"/>
    <w:rsid w:val="4A3E003D"/>
    <w:rsid w:val="4A5026A8"/>
    <w:rsid w:val="4A8A55C1"/>
    <w:rsid w:val="4A8E0642"/>
    <w:rsid w:val="4AA62A44"/>
    <w:rsid w:val="4AB326BF"/>
    <w:rsid w:val="4ACB00B3"/>
    <w:rsid w:val="4AE922E8"/>
    <w:rsid w:val="4AF84AEE"/>
    <w:rsid w:val="4B052C2B"/>
    <w:rsid w:val="4B1A6945"/>
    <w:rsid w:val="4B372080"/>
    <w:rsid w:val="4B5A25D8"/>
    <w:rsid w:val="4B7101FD"/>
    <w:rsid w:val="4BD44D46"/>
    <w:rsid w:val="4BDD550A"/>
    <w:rsid w:val="4BF21670"/>
    <w:rsid w:val="4BF4363A"/>
    <w:rsid w:val="4C190244"/>
    <w:rsid w:val="4C213D03"/>
    <w:rsid w:val="4C40062D"/>
    <w:rsid w:val="4C413CCD"/>
    <w:rsid w:val="4C6D6562"/>
    <w:rsid w:val="4C8B215F"/>
    <w:rsid w:val="4C8F361F"/>
    <w:rsid w:val="4CA7245A"/>
    <w:rsid w:val="4CE2670E"/>
    <w:rsid w:val="4CF82CB6"/>
    <w:rsid w:val="4D0353D3"/>
    <w:rsid w:val="4D0E7075"/>
    <w:rsid w:val="4D1F0151"/>
    <w:rsid w:val="4D247160"/>
    <w:rsid w:val="4D34553A"/>
    <w:rsid w:val="4DA07254"/>
    <w:rsid w:val="4DB0533F"/>
    <w:rsid w:val="4DB72B71"/>
    <w:rsid w:val="4DEC157A"/>
    <w:rsid w:val="4DEF350C"/>
    <w:rsid w:val="4E282A42"/>
    <w:rsid w:val="4E46299E"/>
    <w:rsid w:val="4E796078"/>
    <w:rsid w:val="4EDB463D"/>
    <w:rsid w:val="4EF851EF"/>
    <w:rsid w:val="4F035942"/>
    <w:rsid w:val="4F0470B7"/>
    <w:rsid w:val="4F146605"/>
    <w:rsid w:val="4F1518F4"/>
    <w:rsid w:val="4F6D1CB2"/>
    <w:rsid w:val="4F90146C"/>
    <w:rsid w:val="4FB329D5"/>
    <w:rsid w:val="4FB54E8E"/>
    <w:rsid w:val="50083210"/>
    <w:rsid w:val="50175B49"/>
    <w:rsid w:val="502618E8"/>
    <w:rsid w:val="504E3788"/>
    <w:rsid w:val="506B19F1"/>
    <w:rsid w:val="50CB269F"/>
    <w:rsid w:val="50FB4B23"/>
    <w:rsid w:val="511300BE"/>
    <w:rsid w:val="51204589"/>
    <w:rsid w:val="513149E8"/>
    <w:rsid w:val="51383FC9"/>
    <w:rsid w:val="514C61B1"/>
    <w:rsid w:val="51581F75"/>
    <w:rsid w:val="516C3C72"/>
    <w:rsid w:val="517B5C63"/>
    <w:rsid w:val="5189520E"/>
    <w:rsid w:val="518A5EA7"/>
    <w:rsid w:val="518C7E71"/>
    <w:rsid w:val="51B42304"/>
    <w:rsid w:val="51EE67C4"/>
    <w:rsid w:val="521917B4"/>
    <w:rsid w:val="52410C5B"/>
    <w:rsid w:val="529E1CF4"/>
    <w:rsid w:val="52A31916"/>
    <w:rsid w:val="52C7288B"/>
    <w:rsid w:val="53095D77"/>
    <w:rsid w:val="53135C11"/>
    <w:rsid w:val="53147B08"/>
    <w:rsid w:val="533261D8"/>
    <w:rsid w:val="53535297"/>
    <w:rsid w:val="53B271C1"/>
    <w:rsid w:val="54372316"/>
    <w:rsid w:val="543C792C"/>
    <w:rsid w:val="544019EF"/>
    <w:rsid w:val="544E3E87"/>
    <w:rsid w:val="5452714F"/>
    <w:rsid w:val="54880DC3"/>
    <w:rsid w:val="549B52D9"/>
    <w:rsid w:val="549C6366"/>
    <w:rsid w:val="54CF07A0"/>
    <w:rsid w:val="54D77655"/>
    <w:rsid w:val="55085A60"/>
    <w:rsid w:val="551B5793"/>
    <w:rsid w:val="55674D18"/>
    <w:rsid w:val="556D6F2D"/>
    <w:rsid w:val="55766AF5"/>
    <w:rsid w:val="558A2919"/>
    <w:rsid w:val="55936085"/>
    <w:rsid w:val="55AC288F"/>
    <w:rsid w:val="55D83684"/>
    <w:rsid w:val="55F34962"/>
    <w:rsid w:val="56204B57"/>
    <w:rsid w:val="56315AD6"/>
    <w:rsid w:val="564A7EB5"/>
    <w:rsid w:val="56566B51"/>
    <w:rsid w:val="56925F29"/>
    <w:rsid w:val="56A456E3"/>
    <w:rsid w:val="56D61BF7"/>
    <w:rsid w:val="56DB78D0"/>
    <w:rsid w:val="56DC71A4"/>
    <w:rsid w:val="570D3802"/>
    <w:rsid w:val="571704F1"/>
    <w:rsid w:val="571E097E"/>
    <w:rsid w:val="571E706C"/>
    <w:rsid w:val="575651A9"/>
    <w:rsid w:val="576A26F1"/>
    <w:rsid w:val="57877110"/>
    <w:rsid w:val="57AE6D93"/>
    <w:rsid w:val="57BA1481"/>
    <w:rsid w:val="57DB56AE"/>
    <w:rsid w:val="580E5A6B"/>
    <w:rsid w:val="58190752"/>
    <w:rsid w:val="58443253"/>
    <w:rsid w:val="58515970"/>
    <w:rsid w:val="58670CF0"/>
    <w:rsid w:val="5870229A"/>
    <w:rsid w:val="588B70D4"/>
    <w:rsid w:val="5896478A"/>
    <w:rsid w:val="58A071D2"/>
    <w:rsid w:val="58DA5965"/>
    <w:rsid w:val="58DA7713"/>
    <w:rsid w:val="58FC3B2E"/>
    <w:rsid w:val="590A624B"/>
    <w:rsid w:val="59224BD1"/>
    <w:rsid w:val="594F3C5E"/>
    <w:rsid w:val="59743505"/>
    <w:rsid w:val="59E230A4"/>
    <w:rsid w:val="59E4196E"/>
    <w:rsid w:val="59E44CEE"/>
    <w:rsid w:val="59FD5DAF"/>
    <w:rsid w:val="5A4667C0"/>
    <w:rsid w:val="5A6A4AC7"/>
    <w:rsid w:val="5A785436"/>
    <w:rsid w:val="5A873BE9"/>
    <w:rsid w:val="5A8B6F17"/>
    <w:rsid w:val="5AD84631"/>
    <w:rsid w:val="5AFA409D"/>
    <w:rsid w:val="5B0E7B48"/>
    <w:rsid w:val="5B2168CC"/>
    <w:rsid w:val="5B36311C"/>
    <w:rsid w:val="5BA02E96"/>
    <w:rsid w:val="5BA069F2"/>
    <w:rsid w:val="5BB029AE"/>
    <w:rsid w:val="5BCF72D8"/>
    <w:rsid w:val="5BE17BA0"/>
    <w:rsid w:val="5BE56AFB"/>
    <w:rsid w:val="5BF768E4"/>
    <w:rsid w:val="5BFD3E45"/>
    <w:rsid w:val="5C136600"/>
    <w:rsid w:val="5C546332"/>
    <w:rsid w:val="5C8956D8"/>
    <w:rsid w:val="5CCA3227"/>
    <w:rsid w:val="5CF1327E"/>
    <w:rsid w:val="5CF15028"/>
    <w:rsid w:val="5D140E71"/>
    <w:rsid w:val="5D431D2B"/>
    <w:rsid w:val="5D722610"/>
    <w:rsid w:val="5D7E0027"/>
    <w:rsid w:val="5D99795B"/>
    <w:rsid w:val="5DB509BE"/>
    <w:rsid w:val="5DBE5340"/>
    <w:rsid w:val="5DEA73A2"/>
    <w:rsid w:val="5DFC6192"/>
    <w:rsid w:val="5E2558D5"/>
    <w:rsid w:val="5E6F4DEB"/>
    <w:rsid w:val="5EA902B4"/>
    <w:rsid w:val="5EBD3A80"/>
    <w:rsid w:val="5EDF5A84"/>
    <w:rsid w:val="5F015114"/>
    <w:rsid w:val="5F9A7BFD"/>
    <w:rsid w:val="5F9E00F6"/>
    <w:rsid w:val="5FC30F01"/>
    <w:rsid w:val="603D6F06"/>
    <w:rsid w:val="6054424F"/>
    <w:rsid w:val="605B55DE"/>
    <w:rsid w:val="60951ECC"/>
    <w:rsid w:val="609B59DA"/>
    <w:rsid w:val="60BC04C4"/>
    <w:rsid w:val="60D4713E"/>
    <w:rsid w:val="60EC42E8"/>
    <w:rsid w:val="60FD0443"/>
    <w:rsid w:val="6106379C"/>
    <w:rsid w:val="612B3202"/>
    <w:rsid w:val="613C71BD"/>
    <w:rsid w:val="6142054C"/>
    <w:rsid w:val="61741211"/>
    <w:rsid w:val="6183303E"/>
    <w:rsid w:val="61B03707"/>
    <w:rsid w:val="61E0440F"/>
    <w:rsid w:val="61ED6709"/>
    <w:rsid w:val="61EF6513"/>
    <w:rsid w:val="61FE2209"/>
    <w:rsid w:val="62154E77"/>
    <w:rsid w:val="62424538"/>
    <w:rsid w:val="62942311"/>
    <w:rsid w:val="62AE5245"/>
    <w:rsid w:val="62BC7B77"/>
    <w:rsid w:val="63054145"/>
    <w:rsid w:val="63133F4E"/>
    <w:rsid w:val="63AA3442"/>
    <w:rsid w:val="63CE4319"/>
    <w:rsid w:val="64093319"/>
    <w:rsid w:val="64144421"/>
    <w:rsid w:val="644741AF"/>
    <w:rsid w:val="64487C27"/>
    <w:rsid w:val="64754A6B"/>
    <w:rsid w:val="64B13A1E"/>
    <w:rsid w:val="64C05429"/>
    <w:rsid w:val="64D4595F"/>
    <w:rsid w:val="64D616D7"/>
    <w:rsid w:val="651138C0"/>
    <w:rsid w:val="65226A22"/>
    <w:rsid w:val="652B2113"/>
    <w:rsid w:val="654E74BF"/>
    <w:rsid w:val="65510D5D"/>
    <w:rsid w:val="65705687"/>
    <w:rsid w:val="6578278E"/>
    <w:rsid w:val="657D7CEA"/>
    <w:rsid w:val="65A03F69"/>
    <w:rsid w:val="65B80DDC"/>
    <w:rsid w:val="65FB00E6"/>
    <w:rsid w:val="660040A9"/>
    <w:rsid w:val="6602250D"/>
    <w:rsid w:val="661728A5"/>
    <w:rsid w:val="66611474"/>
    <w:rsid w:val="66A355E9"/>
    <w:rsid w:val="66C13CC1"/>
    <w:rsid w:val="66CB507A"/>
    <w:rsid w:val="66DB4D83"/>
    <w:rsid w:val="66E45D82"/>
    <w:rsid w:val="66F57D8A"/>
    <w:rsid w:val="66F83B86"/>
    <w:rsid w:val="670B429A"/>
    <w:rsid w:val="677421AE"/>
    <w:rsid w:val="67B423A2"/>
    <w:rsid w:val="67B51A77"/>
    <w:rsid w:val="67F87BB6"/>
    <w:rsid w:val="68305A29"/>
    <w:rsid w:val="6841155D"/>
    <w:rsid w:val="68574A04"/>
    <w:rsid w:val="686178A3"/>
    <w:rsid w:val="6870599E"/>
    <w:rsid w:val="687F7C3A"/>
    <w:rsid w:val="68831B76"/>
    <w:rsid w:val="688A09FF"/>
    <w:rsid w:val="68994EF5"/>
    <w:rsid w:val="68996CA3"/>
    <w:rsid w:val="68B95597"/>
    <w:rsid w:val="68C47A98"/>
    <w:rsid w:val="68FC491F"/>
    <w:rsid w:val="690F0E48"/>
    <w:rsid w:val="69210AA2"/>
    <w:rsid w:val="69386686"/>
    <w:rsid w:val="695E7EED"/>
    <w:rsid w:val="696234F6"/>
    <w:rsid w:val="69676EC6"/>
    <w:rsid w:val="69FD14B4"/>
    <w:rsid w:val="6A44150A"/>
    <w:rsid w:val="6A464C09"/>
    <w:rsid w:val="6A6340DD"/>
    <w:rsid w:val="6A7A48B2"/>
    <w:rsid w:val="6A8A705B"/>
    <w:rsid w:val="6AA858C3"/>
    <w:rsid w:val="6ACD532A"/>
    <w:rsid w:val="6AD93CCF"/>
    <w:rsid w:val="6B01685A"/>
    <w:rsid w:val="6B083FB4"/>
    <w:rsid w:val="6B182A49"/>
    <w:rsid w:val="6B421874"/>
    <w:rsid w:val="6B4636FB"/>
    <w:rsid w:val="6B673089"/>
    <w:rsid w:val="6B76151E"/>
    <w:rsid w:val="6B7C1223"/>
    <w:rsid w:val="6BA52DFB"/>
    <w:rsid w:val="6BB24B6D"/>
    <w:rsid w:val="6BCE135A"/>
    <w:rsid w:val="6BD821D8"/>
    <w:rsid w:val="6C1B5A77"/>
    <w:rsid w:val="6C33653A"/>
    <w:rsid w:val="6C493CA6"/>
    <w:rsid w:val="6C6B6BA9"/>
    <w:rsid w:val="6C9E6F7E"/>
    <w:rsid w:val="6CCB1C32"/>
    <w:rsid w:val="6CE508F4"/>
    <w:rsid w:val="6CEC7E0E"/>
    <w:rsid w:val="6D396CA7"/>
    <w:rsid w:val="6D423BE5"/>
    <w:rsid w:val="6D527D69"/>
    <w:rsid w:val="6DB70662"/>
    <w:rsid w:val="6DBB3A8B"/>
    <w:rsid w:val="6DC42DDC"/>
    <w:rsid w:val="6DFB21AE"/>
    <w:rsid w:val="6E244655"/>
    <w:rsid w:val="6E414065"/>
    <w:rsid w:val="6E903014"/>
    <w:rsid w:val="6ED50C51"/>
    <w:rsid w:val="6EE175F6"/>
    <w:rsid w:val="6EF70BC7"/>
    <w:rsid w:val="6EFE7B32"/>
    <w:rsid w:val="6F0230C8"/>
    <w:rsid w:val="6F0C7EFF"/>
    <w:rsid w:val="6F283DC3"/>
    <w:rsid w:val="6F611B12"/>
    <w:rsid w:val="6F6852B4"/>
    <w:rsid w:val="6F743FC6"/>
    <w:rsid w:val="6F7C6062"/>
    <w:rsid w:val="6F9344A7"/>
    <w:rsid w:val="6FC32A31"/>
    <w:rsid w:val="6FD068D1"/>
    <w:rsid w:val="6FE95B70"/>
    <w:rsid w:val="70157679"/>
    <w:rsid w:val="70247661"/>
    <w:rsid w:val="704C6CF1"/>
    <w:rsid w:val="708278EF"/>
    <w:rsid w:val="7084648B"/>
    <w:rsid w:val="70875F7B"/>
    <w:rsid w:val="709A3F0B"/>
    <w:rsid w:val="70A42689"/>
    <w:rsid w:val="70BB1864"/>
    <w:rsid w:val="70F74EAF"/>
    <w:rsid w:val="710B44B6"/>
    <w:rsid w:val="71175551"/>
    <w:rsid w:val="71213CDA"/>
    <w:rsid w:val="71245578"/>
    <w:rsid w:val="71515532"/>
    <w:rsid w:val="716704ED"/>
    <w:rsid w:val="717E112C"/>
    <w:rsid w:val="718C1A9B"/>
    <w:rsid w:val="71940C37"/>
    <w:rsid w:val="719B1CDE"/>
    <w:rsid w:val="71B40FF2"/>
    <w:rsid w:val="71D4093A"/>
    <w:rsid w:val="71E6178F"/>
    <w:rsid w:val="71FA0CB6"/>
    <w:rsid w:val="71FA51AB"/>
    <w:rsid w:val="72225F5B"/>
    <w:rsid w:val="723C1BCA"/>
    <w:rsid w:val="724063E2"/>
    <w:rsid w:val="725C32F5"/>
    <w:rsid w:val="72671BC0"/>
    <w:rsid w:val="72CE003A"/>
    <w:rsid w:val="73027B3B"/>
    <w:rsid w:val="7309711B"/>
    <w:rsid w:val="73440153"/>
    <w:rsid w:val="73D61710"/>
    <w:rsid w:val="740E2074"/>
    <w:rsid w:val="74277859"/>
    <w:rsid w:val="74357673"/>
    <w:rsid w:val="743957DE"/>
    <w:rsid w:val="744F185B"/>
    <w:rsid w:val="74AE04E1"/>
    <w:rsid w:val="74BF5767"/>
    <w:rsid w:val="74EB49E5"/>
    <w:rsid w:val="7536737D"/>
    <w:rsid w:val="75460881"/>
    <w:rsid w:val="75795EB8"/>
    <w:rsid w:val="759B3E2D"/>
    <w:rsid w:val="759E7FEF"/>
    <w:rsid w:val="75A02087"/>
    <w:rsid w:val="75B3511C"/>
    <w:rsid w:val="75E83018"/>
    <w:rsid w:val="75FB6152"/>
    <w:rsid w:val="76022E20"/>
    <w:rsid w:val="76081301"/>
    <w:rsid w:val="76254326"/>
    <w:rsid w:val="76257DC8"/>
    <w:rsid w:val="76876CD5"/>
    <w:rsid w:val="76E47C83"/>
    <w:rsid w:val="77145783"/>
    <w:rsid w:val="773521BD"/>
    <w:rsid w:val="776159C8"/>
    <w:rsid w:val="7763329E"/>
    <w:rsid w:val="77640DC4"/>
    <w:rsid w:val="77B7489D"/>
    <w:rsid w:val="77D077EB"/>
    <w:rsid w:val="77D94C7B"/>
    <w:rsid w:val="77E12630"/>
    <w:rsid w:val="77F5267D"/>
    <w:rsid w:val="77F55EC0"/>
    <w:rsid w:val="77F959B0"/>
    <w:rsid w:val="77FA7033"/>
    <w:rsid w:val="781B0B0C"/>
    <w:rsid w:val="78362761"/>
    <w:rsid w:val="783E1615"/>
    <w:rsid w:val="786170B2"/>
    <w:rsid w:val="78B47B29"/>
    <w:rsid w:val="790E7239"/>
    <w:rsid w:val="79395A45"/>
    <w:rsid w:val="79613FA2"/>
    <w:rsid w:val="7967609A"/>
    <w:rsid w:val="798017B9"/>
    <w:rsid w:val="79A17092"/>
    <w:rsid w:val="79EF706B"/>
    <w:rsid w:val="7A2B3E1B"/>
    <w:rsid w:val="7A85352B"/>
    <w:rsid w:val="7A8B5F65"/>
    <w:rsid w:val="7AC87C6E"/>
    <w:rsid w:val="7B0B2ED3"/>
    <w:rsid w:val="7B3138B1"/>
    <w:rsid w:val="7B345DBD"/>
    <w:rsid w:val="7B3C7253"/>
    <w:rsid w:val="7B453D8F"/>
    <w:rsid w:val="7B945AC1"/>
    <w:rsid w:val="7BA651DA"/>
    <w:rsid w:val="7BA961EF"/>
    <w:rsid w:val="7BC152F3"/>
    <w:rsid w:val="7BF87D2D"/>
    <w:rsid w:val="7BFD5343"/>
    <w:rsid w:val="7C057252"/>
    <w:rsid w:val="7C4116D4"/>
    <w:rsid w:val="7C7A6994"/>
    <w:rsid w:val="7CB67F5B"/>
    <w:rsid w:val="7CC26095"/>
    <w:rsid w:val="7CCE6EE1"/>
    <w:rsid w:val="7CEF259B"/>
    <w:rsid w:val="7D0278ED"/>
    <w:rsid w:val="7D6338E6"/>
    <w:rsid w:val="7D6E474B"/>
    <w:rsid w:val="7D781125"/>
    <w:rsid w:val="7D831878"/>
    <w:rsid w:val="7D9571CC"/>
    <w:rsid w:val="7DA0242A"/>
    <w:rsid w:val="7DB051E5"/>
    <w:rsid w:val="7DC4454C"/>
    <w:rsid w:val="7E060754"/>
    <w:rsid w:val="7E4513B9"/>
    <w:rsid w:val="7E461224"/>
    <w:rsid w:val="7E5E47BF"/>
    <w:rsid w:val="7E73396A"/>
    <w:rsid w:val="7E751308"/>
    <w:rsid w:val="7E7E2E05"/>
    <w:rsid w:val="7EA36676"/>
    <w:rsid w:val="7EC54522"/>
    <w:rsid w:val="7EDE145C"/>
    <w:rsid w:val="7EEC2135"/>
    <w:rsid w:val="7EF24F07"/>
    <w:rsid w:val="7F2D7CEE"/>
    <w:rsid w:val="7F565E49"/>
    <w:rsid w:val="7F647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5.5pt" color="#000000" linestyle="thickThin"/>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qFormat="1" w:uiPriority="0" w:semiHidden="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lang w:val="en-US" w:eastAsia="zh-CN" w:bidi="ar-SA"/>
    </w:rPr>
  </w:style>
  <w:style w:type="paragraph" w:styleId="2">
    <w:name w:val="heading 1"/>
    <w:basedOn w:val="1"/>
    <w:next w:val="3"/>
    <w:autoRedefine/>
    <w:qFormat/>
    <w:uiPriority w:val="0"/>
    <w:pPr>
      <w:keepNext/>
      <w:keepLines/>
      <w:tabs>
        <w:tab w:val="left" w:pos="420"/>
      </w:tabs>
      <w:spacing w:before="150" w:beforeLines="150" w:line="360" w:lineRule="auto"/>
      <w:outlineLvl w:val="0"/>
    </w:pPr>
    <w:rPr>
      <w:rFonts w:ascii="黑体" w:eastAsia="黑体"/>
      <w:bCs/>
      <w:kern w:val="44"/>
      <w:szCs w:val="44"/>
    </w:rPr>
  </w:style>
  <w:style w:type="paragraph" w:styleId="4">
    <w:name w:val="heading 2"/>
    <w:basedOn w:val="1"/>
    <w:next w:val="1"/>
    <w:autoRedefine/>
    <w:qFormat/>
    <w:uiPriority w:val="0"/>
    <w:pPr>
      <w:keepNext/>
      <w:keepLines/>
      <w:tabs>
        <w:tab w:val="left" w:pos="616"/>
      </w:tabs>
      <w:spacing w:line="360" w:lineRule="auto"/>
      <w:outlineLvl w:val="1"/>
    </w:pPr>
    <w:rPr>
      <w:rFonts w:ascii="黑体" w:hAnsi="Arial" w:eastAsia="黑体"/>
      <w:bCs/>
      <w:szCs w:val="32"/>
    </w:rPr>
  </w:style>
  <w:style w:type="paragraph" w:styleId="5">
    <w:name w:val="heading 3"/>
    <w:basedOn w:val="1"/>
    <w:next w:val="1"/>
    <w:autoRedefine/>
    <w:qFormat/>
    <w:uiPriority w:val="0"/>
    <w:pPr>
      <w:keepNext/>
      <w:keepLines/>
      <w:tabs>
        <w:tab w:val="left" w:pos="840"/>
      </w:tabs>
      <w:spacing w:line="360" w:lineRule="auto"/>
      <w:outlineLvl w:val="2"/>
    </w:pPr>
    <w:rPr>
      <w:rFonts w:ascii="黑体" w:eastAsia="黑体"/>
      <w:bCs/>
      <w:szCs w:val="32"/>
    </w:rPr>
  </w:style>
  <w:style w:type="paragraph" w:styleId="6">
    <w:name w:val="heading 4"/>
    <w:basedOn w:val="1"/>
    <w:next w:val="3"/>
    <w:autoRedefine/>
    <w:qFormat/>
    <w:uiPriority w:val="0"/>
    <w:pPr>
      <w:keepNext/>
      <w:keepLines/>
      <w:tabs>
        <w:tab w:val="left" w:pos="1092"/>
      </w:tabs>
      <w:spacing w:line="360" w:lineRule="auto"/>
      <w:outlineLvl w:val="3"/>
    </w:pPr>
    <w:rPr>
      <w:rFonts w:ascii="黑体" w:hAnsi="Arial" w:eastAsia="黑体"/>
      <w:bCs/>
      <w:szCs w:val="28"/>
    </w:rPr>
  </w:style>
  <w:style w:type="paragraph" w:styleId="7">
    <w:name w:val="heading 5"/>
    <w:basedOn w:val="6"/>
    <w:next w:val="3"/>
    <w:autoRedefine/>
    <w:qFormat/>
    <w:uiPriority w:val="0"/>
    <w:pPr>
      <w:tabs>
        <w:tab w:val="left" w:pos="1344"/>
        <w:tab w:val="clear" w:pos="1092"/>
      </w:tabs>
      <w:outlineLvl w:val="4"/>
    </w:pPr>
    <w:rPr>
      <w:bCs w:val="0"/>
    </w:rPr>
  </w:style>
  <w:style w:type="character" w:default="1" w:styleId="27">
    <w:name w:val="Default Paragraph Font"/>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3">
    <w:name w:val="Normal Indent"/>
    <w:basedOn w:val="1"/>
    <w:link w:val="31"/>
    <w:autoRedefine/>
    <w:qFormat/>
    <w:uiPriority w:val="0"/>
    <w:pPr>
      <w:spacing w:line="360" w:lineRule="auto"/>
      <w:ind w:firstLine="200" w:firstLineChars="200"/>
    </w:pPr>
  </w:style>
  <w:style w:type="paragraph" w:styleId="8">
    <w:name w:val="toc 7"/>
    <w:basedOn w:val="1"/>
    <w:next w:val="1"/>
    <w:autoRedefine/>
    <w:semiHidden/>
    <w:qFormat/>
    <w:uiPriority w:val="0"/>
    <w:pPr>
      <w:spacing w:line="360" w:lineRule="auto"/>
      <w:ind w:left="2520" w:leftChars="1200"/>
    </w:pPr>
  </w:style>
  <w:style w:type="paragraph" w:styleId="9">
    <w:name w:val="caption"/>
    <w:basedOn w:val="1"/>
    <w:next w:val="3"/>
    <w:link w:val="73"/>
    <w:autoRedefine/>
    <w:qFormat/>
    <w:uiPriority w:val="0"/>
    <w:pPr>
      <w:spacing w:line="360" w:lineRule="auto"/>
      <w:jc w:val="center"/>
    </w:pPr>
    <w:rPr>
      <w:rFonts w:eastAsia="黑体" w:cs="Arial"/>
      <w:sz w:val="21"/>
    </w:rPr>
  </w:style>
  <w:style w:type="paragraph" w:styleId="10">
    <w:name w:val="Document Map"/>
    <w:basedOn w:val="1"/>
    <w:link w:val="60"/>
    <w:autoRedefine/>
    <w:qFormat/>
    <w:uiPriority w:val="0"/>
    <w:rPr>
      <w:rFonts w:ascii="宋体"/>
      <w:sz w:val="18"/>
      <w:szCs w:val="18"/>
    </w:rPr>
  </w:style>
  <w:style w:type="paragraph" w:styleId="11">
    <w:name w:val="annotation text"/>
    <w:basedOn w:val="1"/>
    <w:autoRedefine/>
    <w:semiHidden/>
    <w:unhideWhenUsed/>
    <w:qFormat/>
    <w:uiPriority w:val="0"/>
    <w:pPr>
      <w:jc w:val="left"/>
    </w:pPr>
  </w:style>
  <w:style w:type="paragraph" w:styleId="12">
    <w:name w:val="Body Text"/>
    <w:basedOn w:val="1"/>
    <w:autoRedefine/>
    <w:qFormat/>
    <w:uiPriority w:val="0"/>
    <w:pPr>
      <w:spacing w:line="360" w:lineRule="auto"/>
    </w:pPr>
    <w:rPr>
      <w:snapToGrid w:val="0"/>
    </w:rPr>
  </w:style>
  <w:style w:type="paragraph" w:styleId="13">
    <w:name w:val="Block Text"/>
    <w:basedOn w:val="1"/>
    <w:autoRedefine/>
    <w:unhideWhenUsed/>
    <w:qFormat/>
    <w:uiPriority w:val="0"/>
    <w:pPr>
      <w:spacing w:after="120"/>
      <w:ind w:left="1440" w:leftChars="700" w:right="1440" w:rightChars="700"/>
    </w:pPr>
    <w:rPr>
      <w:rFonts w:ascii="Calibri" w:hAnsi="Calibri"/>
      <w:sz w:val="21"/>
      <w:szCs w:val="24"/>
    </w:rPr>
  </w:style>
  <w:style w:type="paragraph" w:styleId="14">
    <w:name w:val="toc 5"/>
    <w:basedOn w:val="1"/>
    <w:next w:val="1"/>
    <w:autoRedefine/>
    <w:semiHidden/>
    <w:qFormat/>
    <w:uiPriority w:val="0"/>
    <w:pPr>
      <w:spacing w:line="360" w:lineRule="auto"/>
    </w:pPr>
  </w:style>
  <w:style w:type="paragraph" w:styleId="15">
    <w:name w:val="toc 3"/>
    <w:basedOn w:val="1"/>
    <w:next w:val="1"/>
    <w:autoRedefine/>
    <w:qFormat/>
    <w:uiPriority w:val="39"/>
    <w:pPr>
      <w:spacing w:line="360" w:lineRule="auto"/>
    </w:pPr>
  </w:style>
  <w:style w:type="paragraph" w:styleId="16">
    <w:name w:val="toc 8"/>
    <w:basedOn w:val="1"/>
    <w:next w:val="1"/>
    <w:autoRedefine/>
    <w:semiHidden/>
    <w:qFormat/>
    <w:uiPriority w:val="0"/>
    <w:pPr>
      <w:spacing w:line="360" w:lineRule="auto"/>
      <w:ind w:left="2940" w:leftChars="1400"/>
    </w:pPr>
  </w:style>
  <w:style w:type="paragraph" w:styleId="17">
    <w:name w:val="footer"/>
    <w:basedOn w:val="1"/>
    <w:autoRedefine/>
    <w:qFormat/>
    <w:uiPriority w:val="0"/>
    <w:pPr>
      <w:tabs>
        <w:tab w:val="center" w:pos="4153"/>
        <w:tab w:val="right" w:pos="8306"/>
      </w:tabs>
      <w:snapToGrid w:val="0"/>
      <w:jc w:val="left"/>
    </w:pPr>
    <w:rPr>
      <w:sz w:val="18"/>
    </w:rPr>
  </w:style>
  <w:style w:type="paragraph" w:styleId="18">
    <w:name w:val="header"/>
    <w:basedOn w:val="1"/>
    <w:link w:val="68"/>
    <w:autoRedefine/>
    <w:qFormat/>
    <w:uiPriority w:val="0"/>
    <w:pPr>
      <w:pBdr>
        <w:bottom w:val="single" w:color="auto" w:sz="6" w:space="1"/>
      </w:pBdr>
      <w:tabs>
        <w:tab w:val="center" w:pos="4153"/>
        <w:tab w:val="right" w:pos="8306"/>
      </w:tabs>
      <w:snapToGrid w:val="0"/>
      <w:jc w:val="center"/>
    </w:pPr>
    <w:rPr>
      <w:sz w:val="18"/>
    </w:rPr>
  </w:style>
  <w:style w:type="paragraph" w:styleId="19">
    <w:name w:val="toc 1"/>
    <w:basedOn w:val="1"/>
    <w:next w:val="1"/>
    <w:autoRedefine/>
    <w:qFormat/>
    <w:uiPriority w:val="39"/>
    <w:pPr>
      <w:tabs>
        <w:tab w:val="left" w:pos="709"/>
        <w:tab w:val="right" w:leader="dot" w:pos="9060"/>
      </w:tabs>
      <w:spacing w:line="360" w:lineRule="auto"/>
    </w:pPr>
  </w:style>
  <w:style w:type="paragraph" w:styleId="20">
    <w:name w:val="toc 4"/>
    <w:basedOn w:val="1"/>
    <w:next w:val="1"/>
    <w:autoRedefine/>
    <w:semiHidden/>
    <w:qFormat/>
    <w:uiPriority w:val="0"/>
    <w:pPr>
      <w:spacing w:line="360" w:lineRule="auto"/>
    </w:pPr>
  </w:style>
  <w:style w:type="paragraph" w:styleId="21">
    <w:name w:val="toc 6"/>
    <w:basedOn w:val="1"/>
    <w:next w:val="1"/>
    <w:autoRedefine/>
    <w:semiHidden/>
    <w:qFormat/>
    <w:uiPriority w:val="0"/>
    <w:pPr>
      <w:spacing w:line="360" w:lineRule="auto"/>
    </w:pPr>
  </w:style>
  <w:style w:type="paragraph" w:styleId="22">
    <w:name w:val="toc 2"/>
    <w:basedOn w:val="1"/>
    <w:next w:val="1"/>
    <w:autoRedefine/>
    <w:qFormat/>
    <w:uiPriority w:val="39"/>
    <w:pPr>
      <w:spacing w:line="360" w:lineRule="auto"/>
    </w:pPr>
  </w:style>
  <w:style w:type="paragraph" w:styleId="23">
    <w:name w:val="toc 9"/>
    <w:basedOn w:val="1"/>
    <w:next w:val="1"/>
    <w:autoRedefine/>
    <w:semiHidden/>
    <w:qFormat/>
    <w:uiPriority w:val="0"/>
    <w:pPr>
      <w:spacing w:line="360" w:lineRule="auto"/>
      <w:ind w:left="3360" w:leftChars="1600"/>
    </w:pPr>
  </w:style>
  <w:style w:type="paragraph" w:styleId="24">
    <w:name w:val="Normal (Web)"/>
    <w:basedOn w:val="1"/>
    <w:autoRedefine/>
    <w:semiHidden/>
    <w:unhideWhenUsed/>
    <w:qFormat/>
    <w:uiPriority w:val="0"/>
  </w:style>
  <w:style w:type="table" w:styleId="26">
    <w:name w:val="Table Grid"/>
    <w:basedOn w:val="25"/>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Strong"/>
    <w:basedOn w:val="27"/>
    <w:qFormat/>
    <w:uiPriority w:val="22"/>
    <w:rPr>
      <w:b/>
    </w:rPr>
  </w:style>
  <w:style w:type="character" w:styleId="29">
    <w:name w:val="Hyperlink"/>
    <w:basedOn w:val="27"/>
    <w:autoRedefine/>
    <w:qFormat/>
    <w:uiPriority w:val="99"/>
    <w:rPr>
      <w:color w:val="0000FF"/>
      <w:u w:val="single"/>
    </w:rPr>
  </w:style>
  <w:style w:type="character" w:styleId="30">
    <w:name w:val="annotation reference"/>
    <w:basedOn w:val="27"/>
    <w:semiHidden/>
    <w:unhideWhenUsed/>
    <w:qFormat/>
    <w:uiPriority w:val="0"/>
    <w:rPr>
      <w:sz w:val="21"/>
      <w:szCs w:val="21"/>
    </w:rPr>
  </w:style>
  <w:style w:type="character" w:customStyle="1" w:styleId="31">
    <w:name w:val="正文缩进 字符"/>
    <w:link w:val="3"/>
    <w:qFormat/>
    <w:locked/>
    <w:uiPriority w:val="0"/>
    <w:rPr>
      <w:kern w:val="2"/>
      <w:sz w:val="24"/>
    </w:rPr>
  </w:style>
  <w:style w:type="paragraph" w:customStyle="1" w:styleId="32">
    <w:name w:val="页面编号"/>
    <w:next w:val="1"/>
    <w:autoRedefine/>
    <w:qFormat/>
    <w:uiPriority w:val="0"/>
    <w:pPr>
      <w:framePr w:w="8635" w:hSpace="181" w:wrap="around" w:vAnchor="page" w:hAnchor="margin" w:xAlign="center" w:y="2921" w:anchorLock="1"/>
      <w:spacing w:before="240" w:after="240"/>
      <w:jc w:val="center"/>
    </w:pPr>
    <w:rPr>
      <w:rFonts w:ascii="黑体" w:hAnsi="Times New Roman" w:eastAsia="黑体" w:cs="Times New Roman"/>
      <w:spacing w:val="30"/>
      <w:sz w:val="44"/>
      <w:lang w:val="en-US" w:eastAsia="zh-CN" w:bidi="ar-SA"/>
    </w:rPr>
  </w:style>
  <w:style w:type="paragraph" w:customStyle="1" w:styleId="33">
    <w:name w:val="（规范性附录）"/>
    <w:next w:val="34"/>
    <w:autoRedefine/>
    <w:qFormat/>
    <w:uiPriority w:val="0"/>
    <w:pPr>
      <w:numPr>
        <w:ilvl w:val="0"/>
        <w:numId w:val="1"/>
      </w:numPr>
      <w:spacing w:line="360" w:lineRule="auto"/>
      <w:jc w:val="center"/>
      <w:outlineLvl w:val="0"/>
    </w:pPr>
    <w:rPr>
      <w:rFonts w:ascii="Times New Roman" w:hAnsi="Times New Roman" w:eastAsia="黑体" w:cs="Times New Roman"/>
      <w:sz w:val="24"/>
      <w:lang w:val="en-US" w:eastAsia="zh-CN" w:bidi="ar-SA"/>
    </w:rPr>
  </w:style>
  <w:style w:type="paragraph" w:customStyle="1" w:styleId="34">
    <w:name w:val="附录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35">
    <w:name w:val="（资料性附录）"/>
    <w:next w:val="34"/>
    <w:autoRedefine/>
    <w:qFormat/>
    <w:uiPriority w:val="0"/>
    <w:pPr>
      <w:numPr>
        <w:ilvl w:val="0"/>
        <w:numId w:val="2"/>
      </w:numPr>
      <w:spacing w:line="360" w:lineRule="auto"/>
      <w:jc w:val="center"/>
      <w:outlineLvl w:val="0"/>
    </w:pPr>
    <w:rPr>
      <w:rFonts w:ascii="Times New Roman" w:hAnsi="Times New Roman" w:eastAsia="黑体" w:cs="Times New Roman"/>
      <w:sz w:val="24"/>
      <w:lang w:val="en-US" w:eastAsia="zh-CN" w:bidi="ar-SA"/>
    </w:rPr>
  </w:style>
  <w:style w:type="paragraph" w:customStyle="1" w:styleId="36">
    <w:name w:val="附录标识"/>
    <w:next w:val="34"/>
    <w:autoRedefine/>
    <w:qFormat/>
    <w:uiPriority w:val="0"/>
    <w:pPr>
      <w:numPr>
        <w:ilvl w:val="0"/>
        <w:numId w:val="3"/>
      </w:numPr>
      <w:shd w:val="clear" w:color="FFFFFF" w:fill="FFFFFF"/>
      <w:tabs>
        <w:tab w:val="left" w:pos="6405"/>
      </w:tabs>
      <w:spacing w:line="360" w:lineRule="auto"/>
      <w:jc w:val="center"/>
      <w:outlineLvl w:val="0"/>
    </w:pPr>
    <w:rPr>
      <w:rFonts w:ascii="Times New Roman" w:hAnsi="Times New Roman" w:eastAsia="黑体" w:cs="Times New Roman"/>
      <w:sz w:val="24"/>
      <w:lang w:val="en-US" w:eastAsia="zh-CN" w:bidi="ar-SA"/>
    </w:rPr>
  </w:style>
  <w:style w:type="paragraph" w:customStyle="1" w:styleId="37">
    <w:name w:val="附录表标题"/>
    <w:next w:val="3"/>
    <w:autoRedefine/>
    <w:qFormat/>
    <w:uiPriority w:val="0"/>
    <w:pPr>
      <w:spacing w:line="360" w:lineRule="auto"/>
      <w:jc w:val="center"/>
      <w:textAlignment w:val="baseline"/>
    </w:pPr>
    <w:rPr>
      <w:rFonts w:ascii="Times New Roman" w:hAnsi="Times New Roman" w:eastAsia="黑体" w:cs="Times New Roman"/>
      <w:kern w:val="21"/>
      <w:sz w:val="21"/>
      <w:lang w:val="en-US" w:eastAsia="zh-CN" w:bidi="ar-SA"/>
    </w:rPr>
  </w:style>
  <w:style w:type="paragraph" w:customStyle="1" w:styleId="38">
    <w:name w:val="附录章标题"/>
    <w:next w:val="3"/>
    <w:autoRedefine/>
    <w:qFormat/>
    <w:uiPriority w:val="0"/>
    <w:pPr>
      <w:numPr>
        <w:ilvl w:val="1"/>
        <w:numId w:val="3"/>
      </w:numPr>
      <w:wordWrap w:val="0"/>
      <w:overflowPunct w:val="0"/>
      <w:autoSpaceDE w:val="0"/>
      <w:spacing w:before="150" w:beforeLines="150" w:line="360" w:lineRule="auto"/>
      <w:jc w:val="both"/>
      <w:textAlignment w:val="baseline"/>
      <w:outlineLvl w:val="1"/>
    </w:pPr>
    <w:rPr>
      <w:rFonts w:ascii="Times New Roman" w:hAnsi="Times New Roman" w:eastAsia="黑体" w:cs="Times New Roman"/>
      <w:kern w:val="21"/>
      <w:sz w:val="24"/>
      <w:lang w:val="en-US" w:eastAsia="zh-CN" w:bidi="ar-SA"/>
    </w:rPr>
  </w:style>
  <w:style w:type="paragraph" w:customStyle="1" w:styleId="39">
    <w:name w:val="附录一级条标题"/>
    <w:basedOn w:val="38"/>
    <w:next w:val="3"/>
    <w:autoRedefine/>
    <w:qFormat/>
    <w:uiPriority w:val="0"/>
    <w:pPr>
      <w:numPr>
        <w:ilvl w:val="2"/>
      </w:numPr>
      <w:autoSpaceDN w:val="0"/>
      <w:spacing w:before="0" w:beforeLines="0"/>
      <w:outlineLvl w:val="2"/>
    </w:pPr>
  </w:style>
  <w:style w:type="paragraph" w:customStyle="1" w:styleId="40">
    <w:name w:val="附录二级条标题"/>
    <w:basedOn w:val="39"/>
    <w:next w:val="3"/>
    <w:autoRedefine/>
    <w:qFormat/>
    <w:uiPriority w:val="0"/>
    <w:pPr>
      <w:numPr>
        <w:ilvl w:val="3"/>
      </w:numPr>
      <w:outlineLvl w:val="3"/>
    </w:pPr>
  </w:style>
  <w:style w:type="paragraph" w:customStyle="1" w:styleId="41">
    <w:name w:val="附录三级条标题"/>
    <w:basedOn w:val="40"/>
    <w:next w:val="3"/>
    <w:autoRedefine/>
    <w:qFormat/>
    <w:uiPriority w:val="0"/>
    <w:pPr>
      <w:numPr>
        <w:ilvl w:val="4"/>
      </w:numPr>
      <w:outlineLvl w:val="4"/>
    </w:pPr>
  </w:style>
  <w:style w:type="paragraph" w:customStyle="1" w:styleId="42">
    <w:name w:val="附录四级条标题"/>
    <w:basedOn w:val="41"/>
    <w:next w:val="3"/>
    <w:autoRedefine/>
    <w:qFormat/>
    <w:uiPriority w:val="0"/>
    <w:pPr>
      <w:numPr>
        <w:ilvl w:val="5"/>
      </w:numPr>
      <w:outlineLvl w:val="5"/>
    </w:pPr>
  </w:style>
  <w:style w:type="paragraph" w:customStyle="1" w:styleId="43">
    <w:name w:val="附录图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4">
    <w:name w:val="附录五级条标题"/>
    <w:basedOn w:val="42"/>
    <w:next w:val="3"/>
    <w:autoRedefine/>
    <w:qFormat/>
    <w:uiPriority w:val="0"/>
    <w:pPr>
      <w:numPr>
        <w:ilvl w:val="6"/>
      </w:numPr>
      <w:outlineLvl w:val="6"/>
    </w:pPr>
  </w:style>
  <w:style w:type="paragraph" w:customStyle="1" w:styleId="45">
    <w:name w:val="图、表标题"/>
    <w:next w:val="3"/>
    <w:autoRedefine/>
    <w:qFormat/>
    <w:uiPriority w:val="0"/>
    <w:pPr>
      <w:spacing w:line="360" w:lineRule="auto"/>
      <w:jc w:val="center"/>
    </w:pPr>
    <w:rPr>
      <w:rFonts w:ascii="Times New Roman" w:hAnsi="Times New Roman" w:eastAsia="黑体" w:cs="Times New Roman"/>
      <w:sz w:val="21"/>
      <w:lang w:val="en-US" w:eastAsia="zh-CN" w:bidi="ar-SA"/>
    </w:rPr>
  </w:style>
  <w:style w:type="paragraph" w:customStyle="1" w:styleId="46">
    <w:name w:val="章标题"/>
    <w:basedOn w:val="1"/>
    <w:next w:val="3"/>
    <w:autoRedefine/>
    <w:qFormat/>
    <w:uiPriority w:val="0"/>
    <w:pPr>
      <w:numPr>
        <w:ilvl w:val="1"/>
        <w:numId w:val="4"/>
      </w:numPr>
      <w:spacing w:before="150" w:beforeLines="150" w:line="360" w:lineRule="auto"/>
      <w:outlineLvl w:val="1"/>
    </w:pPr>
    <w:rPr>
      <w:rFonts w:eastAsia="黑体"/>
    </w:rPr>
  </w:style>
  <w:style w:type="paragraph" w:customStyle="1" w:styleId="47">
    <w:name w:val="一级条标题"/>
    <w:basedOn w:val="46"/>
    <w:next w:val="3"/>
    <w:autoRedefine/>
    <w:qFormat/>
    <w:uiPriority w:val="0"/>
    <w:pPr>
      <w:numPr>
        <w:ilvl w:val="2"/>
      </w:numPr>
      <w:spacing w:before="0" w:beforeLines="0"/>
      <w:outlineLvl w:val="2"/>
    </w:pPr>
  </w:style>
  <w:style w:type="paragraph" w:customStyle="1" w:styleId="48">
    <w:name w:val="二级条标题"/>
    <w:basedOn w:val="47"/>
    <w:next w:val="3"/>
    <w:autoRedefine/>
    <w:qFormat/>
    <w:uiPriority w:val="0"/>
    <w:pPr>
      <w:numPr>
        <w:ilvl w:val="3"/>
      </w:numPr>
      <w:outlineLvl w:val="3"/>
    </w:pPr>
  </w:style>
  <w:style w:type="paragraph" w:customStyle="1" w:styleId="49">
    <w:name w:val="目次"/>
    <w:next w:val="12"/>
    <w:autoRedefine/>
    <w:qFormat/>
    <w:uiPriority w:val="0"/>
    <w:pPr>
      <w:numPr>
        <w:ilvl w:val="0"/>
        <w:numId w:val="5"/>
      </w:numPr>
      <w:spacing w:after="150" w:afterLines="150" w:line="360" w:lineRule="auto"/>
      <w:jc w:val="center"/>
    </w:pPr>
    <w:rPr>
      <w:rFonts w:ascii="Times New Roman" w:hAnsi="Times New Roman" w:eastAsia="黑体" w:cs="Times New Roman"/>
      <w:sz w:val="32"/>
      <w:lang w:val="en-US" w:eastAsia="zh-CN" w:bidi="ar-SA"/>
    </w:rPr>
  </w:style>
  <w:style w:type="paragraph" w:customStyle="1" w:styleId="50">
    <w:name w:val="三级条标题"/>
    <w:basedOn w:val="48"/>
    <w:next w:val="3"/>
    <w:autoRedefine/>
    <w:qFormat/>
    <w:uiPriority w:val="0"/>
    <w:pPr>
      <w:numPr>
        <w:ilvl w:val="4"/>
      </w:numPr>
      <w:outlineLvl w:val="4"/>
    </w:pPr>
  </w:style>
  <w:style w:type="paragraph" w:customStyle="1" w:styleId="51">
    <w:name w:val="数字编号列项（二级）"/>
    <w:autoRedefine/>
    <w:qFormat/>
    <w:uiPriority w:val="0"/>
    <w:pPr>
      <w:spacing w:line="360" w:lineRule="auto"/>
      <w:ind w:left="1600" w:leftChars="400" w:hanging="480" w:hangingChars="200"/>
      <w:jc w:val="both"/>
    </w:pPr>
    <w:rPr>
      <w:rFonts w:ascii="宋体" w:hAnsi="Times New Roman" w:eastAsia="宋体" w:cs="Times New Roman"/>
      <w:sz w:val="24"/>
      <w:lang w:val="en-US" w:eastAsia="zh-CN" w:bidi="ar-SA"/>
    </w:rPr>
  </w:style>
  <w:style w:type="paragraph" w:customStyle="1" w:styleId="52">
    <w:name w:val="四级条标题"/>
    <w:basedOn w:val="50"/>
    <w:next w:val="3"/>
    <w:autoRedefine/>
    <w:qFormat/>
    <w:uiPriority w:val="0"/>
    <w:pPr>
      <w:numPr>
        <w:ilvl w:val="5"/>
      </w:numPr>
      <w:outlineLvl w:val="5"/>
    </w:pPr>
  </w:style>
  <w:style w:type="paragraph" w:customStyle="1" w:styleId="53">
    <w:name w:val="五级条标题"/>
    <w:basedOn w:val="52"/>
    <w:next w:val="3"/>
    <w:autoRedefine/>
    <w:qFormat/>
    <w:uiPriority w:val="0"/>
    <w:pPr>
      <w:numPr>
        <w:ilvl w:val="6"/>
      </w:numPr>
      <w:outlineLvl w:val="6"/>
    </w:pPr>
  </w:style>
  <w:style w:type="paragraph" w:customStyle="1" w:styleId="54">
    <w:name w:val="正文标题"/>
    <w:next w:val="3"/>
    <w:autoRedefine/>
    <w:qFormat/>
    <w:uiPriority w:val="0"/>
    <w:pPr>
      <w:spacing w:line="360" w:lineRule="auto"/>
      <w:jc w:val="center"/>
    </w:pPr>
    <w:rPr>
      <w:rFonts w:ascii="Times New Roman" w:hAnsi="Times New Roman" w:eastAsia="黑体" w:cs="Times New Roman"/>
      <w:sz w:val="24"/>
      <w:lang w:val="en-US" w:eastAsia="zh-CN" w:bidi="ar-SA"/>
    </w:rPr>
  </w:style>
  <w:style w:type="paragraph" w:customStyle="1" w:styleId="55">
    <w:name w:val="正文表标题"/>
    <w:next w:val="3"/>
    <w:autoRedefine/>
    <w:qFormat/>
    <w:uiPriority w:val="0"/>
    <w:pPr>
      <w:numPr>
        <w:ilvl w:val="0"/>
        <w:numId w:val="6"/>
      </w:numPr>
      <w:spacing w:line="360" w:lineRule="auto"/>
      <w:jc w:val="center"/>
    </w:pPr>
    <w:rPr>
      <w:rFonts w:ascii="Times New Roman" w:hAnsi="Times New Roman" w:eastAsia="黑体" w:cs="Times New Roman"/>
      <w:sz w:val="21"/>
      <w:lang w:val="en-US" w:eastAsia="zh-CN" w:bidi="ar-SA"/>
    </w:rPr>
  </w:style>
  <w:style w:type="paragraph" w:customStyle="1" w:styleId="56">
    <w:name w:val="正文图标题"/>
    <w:next w:val="3"/>
    <w:autoRedefine/>
    <w:qFormat/>
    <w:uiPriority w:val="0"/>
    <w:pPr>
      <w:numPr>
        <w:ilvl w:val="0"/>
        <w:numId w:val="7"/>
      </w:numPr>
      <w:spacing w:line="360" w:lineRule="auto"/>
      <w:jc w:val="center"/>
    </w:pPr>
    <w:rPr>
      <w:rFonts w:ascii="Times New Roman" w:hAnsi="Times New Roman" w:eastAsia="黑体" w:cs="Times New Roman"/>
      <w:sz w:val="21"/>
      <w:lang w:val="en-US" w:eastAsia="zh-CN" w:bidi="ar-SA"/>
    </w:rPr>
  </w:style>
  <w:style w:type="paragraph" w:customStyle="1" w:styleId="57">
    <w:name w:val="注："/>
    <w:next w:val="3"/>
    <w:autoRedefine/>
    <w:qFormat/>
    <w:uiPriority w:val="0"/>
    <w:pPr>
      <w:widowControl w:val="0"/>
      <w:numPr>
        <w:ilvl w:val="0"/>
        <w:numId w:val="8"/>
      </w:numPr>
      <w:tabs>
        <w:tab w:val="left" w:pos="1008"/>
        <w:tab w:val="left" w:pos="1230"/>
        <w:tab w:val="clear" w:pos="1140"/>
      </w:tabs>
      <w:autoSpaceDE w:val="0"/>
      <w:autoSpaceDN w:val="0"/>
      <w:spacing w:line="360" w:lineRule="auto"/>
      <w:ind w:left="1020" w:hanging="510"/>
      <w:jc w:val="both"/>
    </w:pPr>
    <w:rPr>
      <w:rFonts w:ascii="宋体" w:hAnsi="Times New Roman" w:eastAsia="宋体" w:cs="Times New Roman"/>
      <w:sz w:val="21"/>
      <w:lang w:val="en-US" w:eastAsia="zh-CN" w:bidi="ar-SA"/>
    </w:rPr>
  </w:style>
  <w:style w:type="paragraph" w:customStyle="1" w:styleId="58">
    <w:name w:val="注×："/>
    <w:autoRedefine/>
    <w:qFormat/>
    <w:uiPriority w:val="0"/>
    <w:pPr>
      <w:widowControl w:val="0"/>
      <w:numPr>
        <w:ilvl w:val="0"/>
        <w:numId w:val="9"/>
      </w:numPr>
      <w:tabs>
        <w:tab w:val="left" w:pos="120"/>
        <w:tab w:val="clear" w:pos="1021"/>
      </w:tabs>
      <w:autoSpaceDE w:val="0"/>
      <w:autoSpaceDN w:val="0"/>
      <w:spacing w:line="360" w:lineRule="auto"/>
      <w:ind w:left="1190" w:hanging="680"/>
      <w:jc w:val="both"/>
    </w:pPr>
    <w:rPr>
      <w:rFonts w:ascii="宋体" w:hAnsi="Times New Roman" w:eastAsia="宋体" w:cs="Times New Roman"/>
      <w:sz w:val="21"/>
      <w:lang w:val="en-US" w:eastAsia="zh-CN" w:bidi="ar-SA"/>
    </w:rPr>
  </w:style>
  <w:style w:type="paragraph" w:customStyle="1" w:styleId="59">
    <w:name w:val="字母编号列项（一级）"/>
    <w:basedOn w:val="3"/>
    <w:autoRedefine/>
    <w:qFormat/>
    <w:uiPriority w:val="0"/>
    <w:pPr>
      <w:ind w:left="400" w:leftChars="200" w:hanging="200" w:hangingChars="200"/>
    </w:pPr>
  </w:style>
  <w:style w:type="character" w:customStyle="1" w:styleId="60">
    <w:name w:val="文档结构图 字符"/>
    <w:basedOn w:val="27"/>
    <w:link w:val="10"/>
    <w:autoRedefine/>
    <w:qFormat/>
    <w:uiPriority w:val="0"/>
    <w:rPr>
      <w:rFonts w:ascii="宋体"/>
      <w:kern w:val="2"/>
      <w:sz w:val="18"/>
      <w:szCs w:val="18"/>
    </w:rPr>
  </w:style>
  <w:style w:type="paragraph" w:styleId="61">
    <w:name w:val="List Paragraph"/>
    <w:basedOn w:val="1"/>
    <w:link w:val="75"/>
    <w:autoRedefine/>
    <w:qFormat/>
    <w:uiPriority w:val="34"/>
    <w:pPr>
      <w:ind w:firstLine="420" w:firstLineChars="200"/>
    </w:pPr>
    <w:rPr>
      <w:rFonts w:asciiTheme="minorHAnsi" w:hAnsiTheme="minorHAnsi" w:eastAsiaTheme="minorEastAsia" w:cstheme="minorBidi"/>
      <w:sz w:val="21"/>
      <w:szCs w:val="22"/>
    </w:rPr>
  </w:style>
  <w:style w:type="paragraph" w:customStyle="1" w:styleId="62">
    <w:name w:val="文件正文"/>
    <w:link w:val="63"/>
    <w:autoRedefine/>
    <w:qFormat/>
    <w:uiPriority w:val="0"/>
    <w:pPr>
      <w:spacing w:line="440" w:lineRule="exact"/>
      <w:jc w:val="both"/>
    </w:pPr>
    <w:rPr>
      <w:rFonts w:ascii="Times New Roman" w:hAnsi="Times New Roman" w:eastAsia="宋体" w:cs="Times New Roman"/>
      <w:sz w:val="28"/>
      <w:lang w:val="en-US" w:eastAsia="zh-CN" w:bidi="ar-SA"/>
    </w:rPr>
  </w:style>
  <w:style w:type="character" w:customStyle="1" w:styleId="63">
    <w:name w:val="文件正文 Char"/>
    <w:link w:val="62"/>
    <w:autoRedefine/>
    <w:qFormat/>
    <w:uiPriority w:val="0"/>
    <w:rPr>
      <w:sz w:val="28"/>
    </w:rPr>
  </w:style>
  <w:style w:type="paragraph" w:customStyle="1" w:styleId="64">
    <w:name w:val="TOC 标题1"/>
    <w:basedOn w:val="2"/>
    <w:next w:val="1"/>
    <w:autoRedefine/>
    <w:unhideWhenUsed/>
    <w:qFormat/>
    <w:uiPriority w:val="39"/>
    <w:pPr>
      <w:widowControl/>
      <w:tabs>
        <w:tab w:val="clear" w:pos="420"/>
      </w:tabs>
      <w:spacing w:before="240" w:beforeLines="0" w:line="259" w:lineRule="auto"/>
      <w:jc w:val="left"/>
      <w:outlineLvl w:val="9"/>
    </w:pPr>
    <w:rPr>
      <w:rFonts w:asciiTheme="majorHAnsi" w:hAnsiTheme="majorHAnsi" w:eastAsiaTheme="majorEastAsia" w:cstheme="majorBidi"/>
      <w:bCs w:val="0"/>
      <w:color w:val="376092" w:themeColor="accent1" w:themeShade="BF"/>
      <w:kern w:val="0"/>
      <w:sz w:val="32"/>
      <w:szCs w:val="32"/>
    </w:rPr>
  </w:style>
  <w:style w:type="paragraph" w:customStyle="1" w:styleId="65">
    <w:name w:val="首页表格"/>
    <w:autoRedefine/>
    <w:qFormat/>
    <w:uiPriority w:val="0"/>
    <w:pPr>
      <w:framePr w:w="4440" w:hSpace="181" w:wrap="notBeside" w:vAnchor="page" w:hAnchor="margin" w:x="-7" w:y="9022" w:anchorLock="1"/>
      <w:jc w:val="right"/>
    </w:pPr>
    <w:rPr>
      <w:rFonts w:ascii="Times New Roman" w:hAnsi="Times New Roman" w:eastAsia="宋体" w:cs="Times New Roman"/>
      <w:b/>
      <w:sz w:val="32"/>
      <w:lang w:val="en-US" w:eastAsia="zh-CN" w:bidi="ar-SA"/>
    </w:rPr>
  </w:style>
  <w:style w:type="paragraph" w:customStyle="1" w:styleId="66">
    <w:name w:val="页面代号"/>
    <w:next w:val="1"/>
    <w:autoRedefine/>
    <w:qFormat/>
    <w:uiPriority w:val="0"/>
    <w:pPr>
      <w:framePr w:w="8635" w:hSpace="181" w:wrap="around" w:vAnchor="page" w:hAnchor="margin" w:xAlign="center" w:y="2921" w:anchorLock="1"/>
      <w:spacing w:before="240" w:after="120"/>
      <w:jc w:val="center"/>
    </w:pPr>
    <w:rPr>
      <w:rFonts w:ascii="黑体" w:hAnsi="Times New Roman" w:eastAsia="黑体" w:cs="Times New Roman"/>
      <w:caps/>
      <w:spacing w:val="30"/>
      <w:sz w:val="44"/>
      <w:lang w:val="en-US" w:eastAsia="zh-CN" w:bidi="ar-SA"/>
    </w:rPr>
  </w:style>
  <w:style w:type="paragraph" w:customStyle="1" w:styleId="67">
    <w:name w:val="页面标题"/>
    <w:autoRedefine/>
    <w:qFormat/>
    <w:uiPriority w:val="0"/>
    <w:pPr>
      <w:framePr w:w="8635" w:hSpace="181" w:wrap="around" w:vAnchor="page" w:hAnchor="margin" w:xAlign="center" w:y="2921" w:anchorLock="1"/>
      <w:spacing w:before="120"/>
      <w:jc w:val="center"/>
    </w:pPr>
    <w:rPr>
      <w:rFonts w:ascii="黑体" w:hAnsi="Times New Roman" w:eastAsia="黑体" w:cs="Times New Roman"/>
      <w:spacing w:val="20"/>
      <w:sz w:val="44"/>
      <w:lang w:val="en-US" w:eastAsia="zh-CN" w:bidi="ar-SA"/>
    </w:rPr>
  </w:style>
  <w:style w:type="character" w:customStyle="1" w:styleId="68">
    <w:name w:val="页眉 字符"/>
    <w:basedOn w:val="27"/>
    <w:link w:val="18"/>
    <w:autoRedefine/>
    <w:qFormat/>
    <w:uiPriority w:val="0"/>
    <w:rPr>
      <w:kern w:val="2"/>
      <w:sz w:val="18"/>
    </w:rPr>
  </w:style>
  <w:style w:type="paragraph" w:customStyle="1" w:styleId="69">
    <w:name w:val="页面小字"/>
    <w:autoRedefine/>
    <w:qFormat/>
    <w:uiPriority w:val="0"/>
    <w:pPr>
      <w:spacing w:line="240" w:lineRule="atLeast"/>
      <w:jc w:val="center"/>
    </w:pPr>
    <w:rPr>
      <w:rFonts w:ascii="Times New Roman" w:hAnsi="Times New Roman" w:eastAsia="宋体" w:cs="Times New Roman"/>
      <w:sz w:val="21"/>
      <w:lang w:val="en-US" w:eastAsia="zh-CN" w:bidi="ar-SA"/>
    </w:rPr>
  </w:style>
  <w:style w:type="paragraph" w:customStyle="1" w:styleId="70">
    <w:name w:val="null3"/>
    <w:hidden/>
    <w:qFormat/>
    <w:uiPriority w:val="0"/>
    <w:rPr>
      <w:rFonts w:hint="eastAsia" w:asciiTheme="minorHAnsi" w:hAnsiTheme="minorHAnsi" w:eastAsiaTheme="minorEastAsia" w:cstheme="minorBidi"/>
      <w:lang w:val="en-US" w:eastAsia="zh-Hans" w:bidi="ar-SA"/>
      <w14:ligatures w14:val="standardContextual"/>
    </w:rPr>
  </w:style>
  <w:style w:type="table" w:customStyle="1" w:styleId="71">
    <w:name w:val="网格型1"/>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2">
    <w:name w:val="idp-ltr-html-li"/>
    <w:basedOn w:val="1"/>
    <w:qFormat/>
    <w:uiPriority w:val="0"/>
    <w:pPr>
      <w:widowControl/>
      <w:spacing w:before="100" w:beforeAutospacing="1" w:after="100" w:afterAutospacing="1"/>
      <w:jc w:val="left"/>
    </w:pPr>
    <w:rPr>
      <w:rFonts w:ascii="宋体" w:hAnsi="宋体" w:cs="宋体"/>
      <w:kern w:val="0"/>
      <w:szCs w:val="24"/>
    </w:rPr>
  </w:style>
  <w:style w:type="character" w:customStyle="1" w:styleId="73">
    <w:name w:val="题注 字符"/>
    <w:link w:val="9"/>
    <w:qFormat/>
    <w:uiPriority w:val="35"/>
    <w:rPr>
      <w:rFonts w:eastAsia="黑体" w:cs="Arial"/>
      <w:kern w:val="2"/>
      <w:sz w:val="21"/>
    </w:rPr>
  </w:style>
  <w:style w:type="paragraph" w:customStyle="1" w:styleId="74">
    <w:name w:val="方案正文"/>
    <w:basedOn w:val="1"/>
    <w:qFormat/>
    <w:uiPriority w:val="0"/>
    <w:pPr>
      <w:spacing w:line="360" w:lineRule="auto"/>
      <w:ind w:firstLine="200" w:firstLineChars="200"/>
      <w:jc w:val="left"/>
    </w:pPr>
    <w:rPr>
      <w:rFonts w:hAnsiTheme="minorHAnsi" w:cstheme="minorBidi"/>
      <w:szCs w:val="24"/>
    </w:rPr>
  </w:style>
  <w:style w:type="character" w:customStyle="1" w:styleId="75">
    <w:name w:val="列表段落 字符"/>
    <w:basedOn w:val="27"/>
    <w:link w:val="61"/>
    <w:qFormat/>
    <w:locked/>
    <w:uiPriority w:val="34"/>
    <w:rPr>
      <w:rFonts w:asciiTheme="minorHAnsi" w:hAnsiTheme="minorHAnsi" w:eastAsiaTheme="minorEastAsia" w:cstheme="minorBidi"/>
      <w:kern w:val="2"/>
      <w:sz w:val="21"/>
      <w:szCs w:val="22"/>
    </w:rPr>
  </w:style>
  <w:style w:type="paragraph" w:customStyle="1" w:styleId="76">
    <w:name w:val="报告正文"/>
    <w:basedOn w:val="1"/>
    <w:link w:val="77"/>
    <w:qFormat/>
    <w:uiPriority w:val="0"/>
    <w:pPr>
      <w:adjustRightInd w:val="0"/>
      <w:snapToGrid w:val="0"/>
      <w:spacing w:line="360" w:lineRule="auto"/>
      <w:ind w:firstLine="200" w:firstLineChars="200"/>
    </w:pPr>
    <w:rPr>
      <w:rFonts w:eastAsia="仿宋_GB2312"/>
      <w:bCs/>
      <w:szCs w:val="28"/>
    </w:rPr>
  </w:style>
  <w:style w:type="character" w:customStyle="1" w:styleId="77">
    <w:name w:val="报告正文 Char"/>
    <w:link w:val="76"/>
    <w:qFormat/>
    <w:uiPriority w:val="0"/>
    <w:rPr>
      <w:rFonts w:eastAsia="仿宋_GB2312"/>
      <w:bCs/>
      <w:kern w:val="2"/>
      <w:sz w:val="24"/>
      <w:szCs w:val="28"/>
    </w:rPr>
  </w:style>
  <w:style w:type="paragraph" w:customStyle="1" w:styleId="78">
    <w:name w:val="附录1级"/>
    <w:basedOn w:val="1"/>
    <w:qFormat/>
    <w:uiPriority w:val="0"/>
    <w:pPr>
      <w:numPr>
        <w:ilvl w:val="2"/>
        <w:numId w:val="10"/>
      </w:numPr>
      <w:spacing w:line="360" w:lineRule="auto"/>
      <w:ind w:left="-51" w:firstLine="200" w:firstLineChars="200"/>
    </w:pPr>
    <w:rPr>
      <w:rFonts w:ascii="黑体" w:hAnsi="黑体" w:eastAsia="黑体"/>
      <w:spacing w:val="2"/>
      <w:kern w:val="21"/>
      <w:szCs w:val="22"/>
    </w:rPr>
  </w:style>
  <w:style w:type="paragraph" w:customStyle="1" w:styleId="79">
    <w:name w:val="标准文件_附录标识"/>
    <w:basedOn w:val="1"/>
    <w:qFormat/>
    <w:uiPriority w:val="0"/>
    <w:pPr>
      <w:numPr>
        <w:ilvl w:val="0"/>
        <w:numId w:val="10"/>
      </w:numPr>
      <w:spacing w:line="360" w:lineRule="auto"/>
      <w:ind w:firstLine="200" w:firstLineChars="200"/>
    </w:pPr>
    <w:rPr>
      <w:rFonts w:ascii="Calibri" w:hAnsi="Calibri"/>
      <w:szCs w:val="22"/>
    </w:rPr>
  </w:style>
  <w:style w:type="paragraph" w:customStyle="1" w:styleId="80">
    <w:name w:val="标准文件_附录章标题"/>
    <w:basedOn w:val="1"/>
    <w:qFormat/>
    <w:uiPriority w:val="0"/>
    <w:pPr>
      <w:numPr>
        <w:ilvl w:val="1"/>
        <w:numId w:val="10"/>
      </w:numPr>
      <w:spacing w:line="360" w:lineRule="auto"/>
      <w:ind w:left="0" w:firstLine="200" w:firstLineChars="200"/>
    </w:pPr>
    <w:rPr>
      <w:rFonts w:ascii="Calibri" w:hAnsi="Calibri"/>
      <w:szCs w:val="22"/>
    </w:rPr>
  </w:style>
  <w:style w:type="paragraph" w:customStyle="1" w:styleId="81">
    <w:name w:val="标准文件_附录二级条标题"/>
    <w:basedOn w:val="1"/>
    <w:qFormat/>
    <w:uiPriority w:val="0"/>
    <w:pPr>
      <w:numPr>
        <w:ilvl w:val="3"/>
        <w:numId w:val="10"/>
      </w:numPr>
      <w:spacing w:line="360" w:lineRule="auto"/>
      <w:ind w:firstLine="200" w:firstLineChars="200"/>
    </w:pPr>
    <w:rPr>
      <w:rFonts w:ascii="Calibri" w:hAnsi="Calibri"/>
      <w:szCs w:val="22"/>
    </w:rPr>
  </w:style>
  <w:style w:type="paragraph" w:customStyle="1" w:styleId="82">
    <w:name w:val="标准文件_附录三级条标题"/>
    <w:basedOn w:val="1"/>
    <w:qFormat/>
    <w:uiPriority w:val="0"/>
    <w:pPr>
      <w:numPr>
        <w:ilvl w:val="4"/>
        <w:numId w:val="10"/>
      </w:numPr>
      <w:spacing w:line="360" w:lineRule="auto"/>
      <w:ind w:firstLine="200" w:firstLineChars="200"/>
    </w:pPr>
    <w:rPr>
      <w:rFonts w:ascii="Calibri" w:hAnsi="Calibri"/>
      <w:szCs w:val="22"/>
    </w:rPr>
  </w:style>
  <w:style w:type="paragraph" w:customStyle="1" w:styleId="83">
    <w:name w:val="标准文件_附录四级条标题"/>
    <w:basedOn w:val="1"/>
    <w:qFormat/>
    <w:uiPriority w:val="0"/>
    <w:pPr>
      <w:numPr>
        <w:ilvl w:val="5"/>
        <w:numId w:val="10"/>
      </w:numPr>
      <w:spacing w:line="360" w:lineRule="auto"/>
      <w:ind w:firstLine="200" w:firstLineChars="200"/>
    </w:pPr>
    <w:rPr>
      <w:rFonts w:ascii="Calibri" w:hAnsi="Calibri"/>
      <w:szCs w:val="22"/>
    </w:rPr>
  </w:style>
  <w:style w:type="paragraph" w:customStyle="1" w:styleId="84">
    <w:name w:val="标准文件_附录五级条标题"/>
    <w:basedOn w:val="1"/>
    <w:qFormat/>
    <w:uiPriority w:val="0"/>
    <w:pPr>
      <w:numPr>
        <w:ilvl w:val="6"/>
        <w:numId w:val="10"/>
      </w:numPr>
      <w:spacing w:line="360" w:lineRule="auto"/>
      <w:ind w:firstLine="200" w:firstLineChars="200"/>
    </w:pPr>
    <w:rPr>
      <w:rFonts w:ascii="Calibri" w:hAnsi="Calibri"/>
      <w:szCs w:val="22"/>
    </w:rPr>
  </w:style>
  <w:style w:type="character" w:customStyle="1" w:styleId="85">
    <w:name w:val="Unresolved Mention"/>
    <w:basedOn w:val="27"/>
    <w:semiHidden/>
    <w:unhideWhenUsed/>
    <w:qFormat/>
    <w:uiPriority w:val="99"/>
    <w:rPr>
      <w:color w:val="605E5C"/>
      <w:shd w:val="clear" w:color="auto" w:fill="E1DFDD"/>
    </w:rPr>
  </w:style>
  <w:style w:type="paragraph" w:customStyle="1" w:styleId="86">
    <w:name w:val="缩进正文"/>
    <w:basedOn w:val="1"/>
    <w:qFormat/>
    <w:uiPriority w:val="0"/>
    <w:pPr>
      <w:spacing w:after="2" w:line="360" w:lineRule="auto"/>
      <w:ind w:firstLine="720" w:firstLineChars="200"/>
    </w:pPr>
    <w:rPr>
      <w:rFonts w:hint="eastAsia" w:eastAsia="宋体"/>
    </w:rPr>
  </w:style>
</w:styles>
</file>

<file path=word/_rels/document.xml.rels><?xml version='1.0' encoding='utf-8'?>
<ns0:Relationships xmlns:ns0="http://schemas.openxmlformats.org/package/2006/relationships"><ns0:Relationship Id="rId9" Type="http://schemas.openxmlformats.org/officeDocument/2006/relationships/numbering" Target="numbering.xml" /><ns0:Relationship Id="rId8" Type="http://schemas.openxmlformats.org/officeDocument/2006/relationships/customXml" Target="../customXml/item1.xml" /><ns0:Relationship Id="rId7" Type="http://schemas.openxmlformats.org/officeDocument/2006/relationships/theme" Target="theme/theme1.xml" /><ns0:Relationship Id="rId6" Type="http://schemas.openxmlformats.org/officeDocument/2006/relationships/footer" Target="footer3.xml" /><ns0:Relationship Id="rId5" Type="http://schemas.openxmlformats.org/officeDocument/2006/relationships/footer" Target="footer2.xml" /><ns0:Relationship Id="rId4" Type="http://schemas.openxmlformats.org/officeDocument/2006/relationships/footer" Target="footer1.xml" /><ns0:Relationship Id="rId3" Type="http://schemas.openxmlformats.org/officeDocument/2006/relationships/header" Target="header1.xml" /><ns0:Relationship Id="rId2" Type="http://schemas.openxmlformats.org/officeDocument/2006/relationships/settings" Target="settings.xml" /><ns0:Relationship Id="rId11" Type="http://schemas.openxmlformats.org/officeDocument/2006/relationships/fontTable" Target="fontTable.xml" /><ns0:Relationship Id="rId10" Type="http://schemas.openxmlformats.org/officeDocument/2006/relationships/customXml" Target="../customXml/item2.xml" /><ns0:Relationship Id="rId1" Type="http://schemas.openxmlformats.org/officeDocument/2006/relationships/styles" Target="styles.xml" /><ns0:Relationship Id="rId12" Type="http://schemas.openxmlformats.org/officeDocument/2006/relationships/image" Target="media/image1.png" /></ns0: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z810806\Desktop\&#25991;&#20214;&#27169;&#26495;\YS1030300\YS1030\&#35797;&#39564;&#22823;&#32434;.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1ECC95-A73D-4007-B430-4644A961786E}">
  <ds:schemaRefs/>
</ds:datastoreItem>
</file>

<file path=docProps/app.xml><?xml version="1.0" encoding="utf-8"?>
<Properties xmlns="http://schemas.openxmlformats.org/officeDocument/2006/extended-properties" xmlns:vt="http://schemas.openxmlformats.org/officeDocument/2006/docPropsVTypes">
  <Template>试验大纲.dot</Template>
  <Company>aisino</Company>
  <Pages>10</Pages>
  <Words>1680</Words>
  <Characters>2530</Characters>
  <Lines>1340</Lines>
  <Paragraphs>377</Paragraphs>
  <TotalTime>0</TotalTime>
  <ScaleCrop>false</ScaleCrop>
  <LinksUpToDate>false</LinksUpToDate>
  <CharactersWithSpaces>2577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2020-12-08T06:01:00Z</dcterms:created>
  <dc:creator>yz810806</dc:creator>
  <cp:lastModifiedBy>ZzGallagher5</cp:lastModifiedBy>
  <cp:lastPrinted>2001-08-17T07:07:00Z</cp:lastPrinted>
  <dcterms:modified xsi:type="dcterms:W3CDTF">2026-05-29T13:27:34Z</dcterms:modified>
  <dc:title>编     号</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CC6D1B0B84CA47E7B918AED955BEBFF1_13</vt:lpwstr>
  </property>
  <property fmtid="{D5CDD505-2E9C-101B-9397-08002B2CF9AE}" pid="4" name="KSOTemplateDocerSaveRecord">
    <vt:lpwstr>eyJoZGlkIjoiNmExMDU1M2VlNGQ2ZTA5YmRmZWMwMGU0N2ZjNTQxM2QiLCJ1c2VySWQiOiI2Mzc2OTk4MDMifQ==</vt:lpwstr>
  </property>
</Properties>
</file>